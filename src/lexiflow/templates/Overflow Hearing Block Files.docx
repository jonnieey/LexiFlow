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C3108" w14:textId="5EABF7C1" w:rsidR="000751E8" w:rsidRPr="00237454" w:rsidRDefault="00D242E8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IN THE CIRCUIT</w:t>
      </w:r>
      <w:r w:rsidR="000751E8" w:rsidRPr="00237454">
        <w:rPr>
          <w:rFonts w:cs="Courier New"/>
          <w:szCs w:val="24"/>
        </w:rPr>
        <w:t xml:space="preserve"> COURT</w:t>
      </w:r>
      <w:r w:rsidR="00D20D32" w:rsidRPr="00237454">
        <w:rPr>
          <w:rFonts w:cs="Courier New"/>
          <w:szCs w:val="24"/>
        </w:rPr>
        <w:t xml:space="preserve"> OF</w:t>
      </w:r>
      <w:r>
        <w:rPr>
          <w:rFonts w:cs="Courier New"/>
          <w:szCs w:val="24"/>
        </w:rPr>
        <w:t xml:space="preserve"> THE</w:t>
      </w:r>
    </w:p>
    <w:p w14:paraId="7852264B" w14:textId="1F2457DA" w:rsidR="00D20D32" w:rsidRDefault="00D242E8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15</w:t>
      </w:r>
      <w:r w:rsidRPr="00D242E8">
        <w:rPr>
          <w:rFonts w:cs="Courier New"/>
          <w:szCs w:val="24"/>
          <w:vertAlign w:val="superscript"/>
        </w:rPr>
        <w:t>TH</w:t>
      </w:r>
      <w:r>
        <w:rPr>
          <w:rFonts w:cs="Courier New"/>
          <w:szCs w:val="24"/>
        </w:rPr>
        <w:t xml:space="preserve"> </w:t>
      </w:r>
      <w:r w:rsidR="00EE6F6F">
        <w:rPr>
          <w:rFonts w:cs="Courier New"/>
          <w:szCs w:val="24"/>
        </w:rPr>
        <w:t>JUDICIAL CIRCUIT IN AND FOR</w:t>
      </w:r>
    </w:p>
    <w:p w14:paraId="6BF957DF" w14:textId="314DF0A5" w:rsidR="00EE6F6F" w:rsidRDefault="00EE6F6F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PALM BEACH COUNTY, FLORIDA</w:t>
      </w:r>
    </w:p>
    <w:p w14:paraId="5C551DB5" w14:textId="77777777" w:rsidR="00EE6F6F" w:rsidRPr="00237454" w:rsidRDefault="00EE6F6F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jc w:val="center"/>
        <w:rPr>
          <w:rFonts w:cs="Courier New"/>
          <w:szCs w:val="24"/>
        </w:rPr>
      </w:pPr>
    </w:p>
    <w:p w14:paraId="1451FE36" w14:textId="2C9EB562" w:rsidR="002C76D9" w:rsidRPr="00237454" w:rsidRDefault="00746EA2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t>C</w:t>
      </w:r>
      <w:r w:rsidR="00EE6F6F">
        <w:rPr>
          <w:rFonts w:cs="Courier New"/>
          <w:szCs w:val="24"/>
        </w:rPr>
        <w:t>ase</w:t>
      </w:r>
      <w:r w:rsidRPr="00237454">
        <w:rPr>
          <w:rFonts w:cs="Courier New"/>
          <w:szCs w:val="24"/>
        </w:rPr>
        <w:t xml:space="preserve"> N</w:t>
      </w:r>
      <w:r w:rsidR="00EE6F6F">
        <w:rPr>
          <w:rFonts w:cs="Courier New"/>
          <w:szCs w:val="24"/>
        </w:rPr>
        <w:t>o</w:t>
      </w:r>
      <w:r w:rsidRPr="00237454">
        <w:rPr>
          <w:rFonts w:cs="Courier New"/>
          <w:szCs w:val="24"/>
        </w:rPr>
        <w:t xml:space="preserve">.:  </w:t>
      </w:r>
      <w:r w:rsidRPr="00237454">
        <w:rPr>
          <w:rFonts w:cs="Courier New"/>
          <w:szCs w:val="24"/>
          <w:highlight w:val="yellow"/>
        </w:rPr>
        <w:t>#########################</w:t>
      </w:r>
    </w:p>
    <w:p w14:paraId="28922BEB" w14:textId="77777777" w:rsidR="002C76D9" w:rsidRDefault="002C76D9" w:rsidP="003F1880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29D90B7F" w14:textId="7D3206EE" w:rsidR="003F1880" w:rsidRPr="00237454" w:rsidRDefault="003F1880" w:rsidP="003F1880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  <w:r>
        <w:rPr>
          <w:rFonts w:cs="Courier New"/>
          <w:szCs w:val="24"/>
        </w:rPr>
        <w:t>______________________________</w:t>
      </w:r>
    </w:p>
    <w:p w14:paraId="7682C592" w14:textId="4F4A7394" w:rsidR="00034904" w:rsidRPr="00237454" w:rsidRDefault="00034904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  <w:highlight w:val="yellow"/>
        </w:rPr>
        <w:t>[FIRST LAST NAME],</w:t>
      </w:r>
    </w:p>
    <w:p w14:paraId="3862198B" w14:textId="3B9EE103" w:rsidR="00034904" w:rsidRPr="00237454" w:rsidRDefault="00034904" w:rsidP="004209C8">
      <w:pPr>
        <w:pStyle w:val="DoubleSpacing"/>
        <w:tabs>
          <w:tab w:val="clear" w:pos="864"/>
          <w:tab w:val="clear" w:pos="1584"/>
          <w:tab w:val="clear" w:pos="4320"/>
          <w:tab w:val="left" w:pos="5040"/>
        </w:tabs>
        <w:ind w:left="1440" w:right="288" w:firstLine="720"/>
        <w:rPr>
          <w:rFonts w:cs="Courier New"/>
          <w:szCs w:val="24"/>
        </w:rPr>
      </w:pPr>
      <w:r w:rsidRPr="00237454">
        <w:rPr>
          <w:rFonts w:cs="Courier New"/>
          <w:szCs w:val="24"/>
        </w:rPr>
        <w:t>Plaintiff,</w:t>
      </w:r>
    </w:p>
    <w:p w14:paraId="4D03BEAA" w14:textId="124A0451" w:rsidR="000751E8" w:rsidRPr="00237454" w:rsidRDefault="000751E8" w:rsidP="004209C8">
      <w:pPr>
        <w:pStyle w:val="DoubleSpacing"/>
        <w:tabs>
          <w:tab w:val="clear" w:pos="864"/>
          <w:tab w:val="clear" w:pos="1584"/>
          <w:tab w:val="clear" w:pos="4320"/>
          <w:tab w:val="left" w:pos="1440"/>
          <w:tab w:val="left" w:pos="5040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t>v</w:t>
      </w:r>
      <w:r w:rsidR="00C53FFF" w:rsidRPr="00237454">
        <w:rPr>
          <w:rFonts w:cs="Courier New"/>
          <w:szCs w:val="24"/>
        </w:rPr>
        <w:t>s</w:t>
      </w:r>
      <w:r w:rsidRPr="00237454">
        <w:rPr>
          <w:rFonts w:cs="Courier New"/>
          <w:szCs w:val="24"/>
        </w:rPr>
        <w:t>.</w:t>
      </w:r>
    </w:p>
    <w:p w14:paraId="28D6CEE1" w14:textId="13C22617" w:rsidR="00034904" w:rsidRPr="00237454" w:rsidRDefault="00034904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  <w:highlight w:val="yellow"/>
        </w:rPr>
        <w:t>[FIRST LAST NAME],</w:t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</w:p>
    <w:p w14:paraId="3CFE0E30" w14:textId="0F46254C" w:rsidR="00034904" w:rsidRPr="00237454" w:rsidRDefault="00034904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160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Defendant.</w:t>
      </w:r>
    </w:p>
    <w:p w14:paraId="7973253F" w14:textId="0340D811" w:rsidR="00034904" w:rsidRPr="00237454" w:rsidRDefault="000751E8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160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  <w:u w:val="single"/>
        </w:rPr>
        <w:t>______________________________</w:t>
      </w:r>
    </w:p>
    <w:p w14:paraId="2CCBE123" w14:textId="77777777" w:rsidR="00034904" w:rsidRPr="00237454" w:rsidRDefault="00034904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160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4A59BD19" w14:textId="015198A2" w:rsidR="003F1880" w:rsidRDefault="008A117E" w:rsidP="00CD6CA5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NOTICE OF HEARING</w:t>
      </w:r>
    </w:p>
    <w:p w14:paraId="24B2BDC2" w14:textId="5DF64ADE" w:rsidR="008A117E" w:rsidRDefault="008A117E" w:rsidP="00CD6CA5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Pages 1 through 19</w:t>
      </w:r>
    </w:p>
    <w:p w14:paraId="23B59454" w14:textId="77777777" w:rsidR="008A117E" w:rsidRDefault="008A117E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</w:p>
    <w:p w14:paraId="531C269D" w14:textId="3DF959FF" w:rsidR="000B0D37" w:rsidRPr="00237454" w:rsidRDefault="008A117E" w:rsidP="00CD6CA5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The above-entitled cause came on for hearing before the HONORABLE JUDGE</w:t>
      </w:r>
      <w:r w:rsidR="00DE2504">
        <w:rPr>
          <w:rFonts w:cs="Courier New"/>
          <w:szCs w:val="24"/>
        </w:rPr>
        <w:t xml:space="preserve"> </w:t>
      </w:r>
      <w:r w:rsidR="00DE2504" w:rsidRPr="00965D75">
        <w:rPr>
          <w:rFonts w:cs="Courier New"/>
          <w:szCs w:val="24"/>
          <w:highlight w:val="yellow"/>
        </w:rPr>
        <w:t>[FIRSTNAME</w:t>
      </w:r>
      <w:r w:rsidR="00965D75" w:rsidRPr="00965D75">
        <w:rPr>
          <w:rFonts w:cs="Courier New"/>
          <w:szCs w:val="24"/>
          <w:highlight w:val="yellow"/>
        </w:rPr>
        <w:t>]</w:t>
      </w:r>
      <w:r w:rsidR="00965D75">
        <w:rPr>
          <w:rFonts w:cs="Courier New"/>
          <w:szCs w:val="24"/>
        </w:rPr>
        <w:t xml:space="preserve"> </w:t>
      </w:r>
      <w:r w:rsidR="00A54BEA" w:rsidRPr="00A54BEA">
        <w:rPr>
          <w:rFonts w:cs="Courier New"/>
          <w:szCs w:val="24"/>
          <w:highlight w:val="yellow"/>
        </w:rPr>
        <w:t>[LASTNAME]</w:t>
      </w:r>
      <w:r w:rsidR="00965D75" w:rsidRPr="00965D75">
        <w:rPr>
          <w:rFonts w:cs="Courier New"/>
          <w:szCs w:val="24"/>
        </w:rPr>
        <w:t>,</w:t>
      </w:r>
      <w:r w:rsidR="00965D75">
        <w:rPr>
          <w:rFonts w:cs="Courier New"/>
          <w:szCs w:val="24"/>
        </w:rPr>
        <w:t xml:space="preserve"> </w:t>
      </w:r>
      <w:r w:rsidR="00A54BEA">
        <w:rPr>
          <w:rFonts w:cs="Courier New"/>
          <w:szCs w:val="24"/>
        </w:rPr>
        <w:t>Presiding Judge at the Palm Beach County Courthouse, 205 N. Dixie Highway, 9D, West Palm Beach</w:t>
      </w:r>
      <w:r w:rsidR="00206C01">
        <w:rPr>
          <w:rFonts w:cs="Courier New"/>
          <w:szCs w:val="24"/>
        </w:rPr>
        <w:t xml:space="preserve">, FL 33401, on the </w:t>
      </w:r>
      <w:r w:rsidR="00206C01" w:rsidRPr="00F74448">
        <w:rPr>
          <w:rFonts w:cs="Courier New"/>
          <w:szCs w:val="24"/>
          <w:highlight w:val="yellow"/>
        </w:rPr>
        <w:t>##</w:t>
      </w:r>
      <w:r w:rsidR="00206C01">
        <w:rPr>
          <w:rFonts w:cs="Courier New"/>
          <w:szCs w:val="24"/>
        </w:rPr>
        <w:t xml:space="preserve"> day of </w:t>
      </w:r>
      <w:r w:rsidR="00206C01" w:rsidRPr="00F74448">
        <w:rPr>
          <w:rFonts w:cs="Courier New"/>
          <w:szCs w:val="24"/>
          <w:highlight w:val="yellow"/>
        </w:rPr>
        <w:t>MONTH</w:t>
      </w:r>
      <w:r w:rsidR="00206C01">
        <w:rPr>
          <w:rFonts w:cs="Courier New"/>
          <w:szCs w:val="24"/>
        </w:rPr>
        <w:t xml:space="preserve"> </w:t>
      </w:r>
      <w:r w:rsidR="00206C01" w:rsidRPr="00F74448">
        <w:rPr>
          <w:rFonts w:cs="Courier New"/>
          <w:szCs w:val="24"/>
          <w:highlight w:val="yellow"/>
        </w:rPr>
        <w:t>202</w:t>
      </w:r>
      <w:r w:rsidR="00A42DF3" w:rsidRPr="00F74448">
        <w:rPr>
          <w:rFonts w:cs="Courier New"/>
          <w:szCs w:val="24"/>
          <w:highlight w:val="yellow"/>
        </w:rPr>
        <w:t>3</w:t>
      </w:r>
      <w:r w:rsidR="00A42DF3">
        <w:rPr>
          <w:rFonts w:cs="Courier New"/>
          <w:szCs w:val="24"/>
        </w:rPr>
        <w:t xml:space="preserve">, commencing at </w:t>
      </w:r>
      <w:r w:rsidR="00A42DF3" w:rsidRPr="00F74448">
        <w:rPr>
          <w:rFonts w:cs="Courier New"/>
          <w:szCs w:val="24"/>
          <w:highlight w:val="yellow"/>
        </w:rPr>
        <w:t>#### a.m</w:t>
      </w:r>
      <w:r w:rsidR="00A42DF3">
        <w:rPr>
          <w:rFonts w:cs="Courier New"/>
          <w:szCs w:val="24"/>
        </w:rPr>
        <w:t>.</w:t>
      </w:r>
    </w:p>
    <w:p w14:paraId="7A0242BA" w14:textId="77777777" w:rsidR="000B0D37" w:rsidRPr="00237454" w:rsidRDefault="000B0D37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</w:p>
    <w:p w14:paraId="5FC68335" w14:textId="77777777" w:rsidR="00A53CE2" w:rsidRPr="00237454" w:rsidRDefault="00A53CE2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3D511BC8" w14:textId="77777777" w:rsidR="008E653A" w:rsidRDefault="008E653A" w:rsidP="008E653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</w:rPr>
      </w:pPr>
    </w:p>
    <w:p w14:paraId="0D14D685" w14:textId="77777777" w:rsidR="00111217" w:rsidRDefault="00111217" w:rsidP="008E653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</w:rPr>
      </w:pPr>
    </w:p>
    <w:p w14:paraId="2236DE89" w14:textId="77777777" w:rsidR="00111217" w:rsidRDefault="00111217" w:rsidP="008E653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</w:rPr>
      </w:pPr>
    </w:p>
    <w:p w14:paraId="6ABEC7B0" w14:textId="77777777" w:rsidR="00111217" w:rsidRDefault="00111217" w:rsidP="008E653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</w:rPr>
      </w:pPr>
    </w:p>
    <w:p w14:paraId="6FEE316C" w14:textId="77777777" w:rsidR="00111217" w:rsidRDefault="00111217" w:rsidP="008E653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</w:rPr>
      </w:pPr>
    </w:p>
    <w:p w14:paraId="14C0A7FD" w14:textId="77777777" w:rsidR="00111217" w:rsidRPr="00237454" w:rsidRDefault="00111217" w:rsidP="008E653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</w:rPr>
      </w:pPr>
    </w:p>
    <w:p w14:paraId="69779A10" w14:textId="77777777" w:rsidR="00D46BE3" w:rsidRDefault="002660DA" w:rsidP="008E653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t>REPORTED BY:</w:t>
      </w:r>
      <w:r w:rsidR="00A53CE2" w:rsidRPr="00237454">
        <w:rPr>
          <w:rFonts w:cs="Courier New"/>
          <w:szCs w:val="24"/>
        </w:rPr>
        <w:t xml:space="preserve">  </w:t>
      </w:r>
    </w:p>
    <w:p w14:paraId="79790B93" w14:textId="301D2740" w:rsidR="002660DA" w:rsidRPr="00237454" w:rsidRDefault="002660DA" w:rsidP="008E653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t>CHYNNA BARBOSA, COURT REPORTER</w:t>
      </w:r>
    </w:p>
    <w:p w14:paraId="33BE0E40" w14:textId="1325E70A" w:rsidR="002660DA" w:rsidRPr="00237454" w:rsidRDefault="002660DA" w:rsidP="008E653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t>NOTARY PUBLIC, STATE OF FLORIDA</w:t>
      </w:r>
    </w:p>
    <w:p w14:paraId="4064336F" w14:textId="77777777" w:rsidR="00034904" w:rsidRPr="00237454" w:rsidRDefault="00034904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54" w:lineRule="exact"/>
        <w:ind w:left="720" w:right="288"/>
        <w:rPr>
          <w:rFonts w:cs="Courier New"/>
          <w:szCs w:val="24"/>
        </w:rPr>
        <w:sectPr w:rsidR="00034904" w:rsidRPr="00237454" w:rsidSect="004A2F09">
          <w:headerReference w:type="default" r:id="rId6"/>
          <w:headerReference w:type="first" r:id="rId7"/>
          <w:pgSz w:w="12240" w:h="15840" w:code="1"/>
          <w:pgMar w:top="1440" w:right="2074" w:bottom="1296" w:left="1728" w:header="720" w:footer="720" w:gutter="0"/>
          <w:cols w:space="720"/>
          <w:docGrid w:linePitch="326"/>
        </w:sectPr>
      </w:pPr>
    </w:p>
    <w:p w14:paraId="5F15F034" w14:textId="77777777" w:rsidR="000B0D37" w:rsidRPr="00237454" w:rsidRDefault="000B0D37" w:rsidP="000B0D3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lastRenderedPageBreak/>
        <w:t>APPEARANCES OF COUNSEL</w:t>
      </w:r>
    </w:p>
    <w:p w14:paraId="0F1AEC9D" w14:textId="77777777" w:rsidR="00964B62" w:rsidRPr="00237454" w:rsidRDefault="00964B62" w:rsidP="000B0D3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</w:p>
    <w:p w14:paraId="67ACF4A6" w14:textId="77777777" w:rsidR="000B0D37" w:rsidRPr="00237454" w:rsidRDefault="001449E8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On behalf of the </w:t>
      </w:r>
      <w:r w:rsidRPr="00237454">
        <w:rPr>
          <w:rFonts w:cs="Courier New"/>
          <w:szCs w:val="24"/>
          <w:highlight w:val="yellow"/>
        </w:rPr>
        <w:t>[Plaintiff/Plaintiffs]:</w:t>
      </w:r>
    </w:p>
    <w:p w14:paraId="71326483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  <w:highlight w:val="yellow"/>
        </w:rPr>
        <w:t>[ATTORNEY NAME], Esquire</w:t>
      </w:r>
    </w:p>
    <w:p w14:paraId="3546D81F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[FIRM NAME]</w:t>
      </w:r>
    </w:p>
    <w:p w14:paraId="79DDF1B4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[STREET]</w:t>
      </w:r>
    </w:p>
    <w:p w14:paraId="528E7B6E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[TOWN], Georgia</w:t>
      </w:r>
      <w:r w:rsidRPr="00237454">
        <w:rPr>
          <w:rFonts w:cs="Courier New"/>
          <w:szCs w:val="24"/>
          <w:highlight w:val="yellow"/>
        </w:rPr>
        <w:tab/>
        <w:t>[ZIP]</w:t>
      </w:r>
    </w:p>
    <w:p w14:paraId="3F21FA4F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(###-###-####) – phone</w:t>
      </w:r>
    </w:p>
    <w:p w14:paraId="158C9041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(###-###-####) – (facsimile)</w:t>
      </w:r>
    </w:p>
    <w:p w14:paraId="68D29F37" w14:textId="501728BD" w:rsidR="002660DA" w:rsidRPr="00237454" w:rsidRDefault="001449E8" w:rsidP="0011121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[Email]</w:t>
      </w:r>
    </w:p>
    <w:p w14:paraId="7332ED66" w14:textId="77777777" w:rsidR="000B0D37" w:rsidRPr="00237454" w:rsidRDefault="000B0D37" w:rsidP="009D6BAB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03CA5BE4" w14:textId="77777777" w:rsidR="001449E8" w:rsidRPr="00237454" w:rsidRDefault="001449E8" w:rsidP="009D6BAB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On behalf of the </w:t>
      </w:r>
      <w:r w:rsidRPr="00237454">
        <w:rPr>
          <w:rFonts w:cs="Courier New"/>
          <w:szCs w:val="24"/>
          <w:highlight w:val="yellow"/>
        </w:rPr>
        <w:t>[Defendant/Defendants]:</w:t>
      </w:r>
    </w:p>
    <w:p w14:paraId="0533FACB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  <w:highlight w:val="yellow"/>
        </w:rPr>
        <w:t>[ATTORNEY NAME], Esquire</w:t>
      </w:r>
    </w:p>
    <w:p w14:paraId="362903BB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[FIRM NAME]</w:t>
      </w:r>
    </w:p>
    <w:p w14:paraId="5E80E96F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[STREET]</w:t>
      </w:r>
    </w:p>
    <w:p w14:paraId="128832A0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[TOWN], Georgia</w:t>
      </w:r>
      <w:r w:rsidRPr="00237454">
        <w:rPr>
          <w:rFonts w:cs="Courier New"/>
          <w:szCs w:val="24"/>
          <w:highlight w:val="yellow"/>
        </w:rPr>
        <w:tab/>
        <w:t>[ZIP]</w:t>
      </w:r>
    </w:p>
    <w:p w14:paraId="0E0ADBCD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(###-###-####) – phone</w:t>
      </w:r>
    </w:p>
    <w:p w14:paraId="519EF960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(###-###-####) – (facsimile)</w:t>
      </w:r>
    </w:p>
    <w:p w14:paraId="5AD1B0AA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[Email]</w:t>
      </w:r>
    </w:p>
    <w:p w14:paraId="175C6617" w14:textId="77777777" w:rsidR="000B0D37" w:rsidRPr="00237454" w:rsidRDefault="000B0D37" w:rsidP="009D6BAB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019B3EF0" w14:textId="2E7D6B64" w:rsidR="000B0D37" w:rsidRPr="00237454" w:rsidRDefault="001449E8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t>Also Present:</w:t>
      </w:r>
      <w:r w:rsidR="008E653A" w:rsidRPr="00237454">
        <w:rPr>
          <w:rFonts w:cs="Courier New"/>
          <w:szCs w:val="24"/>
        </w:rPr>
        <w:t xml:space="preserve">  </w:t>
      </w:r>
      <w:r w:rsidRPr="00237454">
        <w:rPr>
          <w:rFonts w:cs="Courier New"/>
          <w:szCs w:val="24"/>
          <w:highlight w:val="yellow"/>
        </w:rPr>
        <w:t>NAME</w:t>
      </w:r>
    </w:p>
    <w:p w14:paraId="3BCA36BC" w14:textId="77777777" w:rsidR="000B0D37" w:rsidRPr="00237454" w:rsidRDefault="000B0D37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4F28383F" w14:textId="77777777" w:rsidR="00430C52" w:rsidRPr="00237454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639C2F0C" w14:textId="77777777" w:rsidR="00430C52" w:rsidRPr="00237454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34A60570" w14:textId="77777777" w:rsidR="00430C52" w:rsidRPr="00237454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7BD3EC8B" w14:textId="77777777" w:rsidR="00430C52" w:rsidRPr="00237454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3C50CE62" w14:textId="77777777" w:rsidR="00430C52" w:rsidRPr="00237454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3CC348D7" w14:textId="77777777" w:rsidR="00430C52" w:rsidRPr="00237454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57A290F4" w14:textId="77777777" w:rsidR="000B0D37" w:rsidRPr="00237454" w:rsidRDefault="000B0D37" w:rsidP="002660D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129FD0F6" w14:textId="77777777" w:rsidR="00607A39" w:rsidRPr="00237454" w:rsidRDefault="00607A39" w:rsidP="00607A39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  <w:sectPr w:rsidR="00607A39" w:rsidRPr="00237454" w:rsidSect="004A2F09">
          <w:headerReference w:type="first" r:id="rId8"/>
          <w:pgSz w:w="12240" w:h="15840" w:code="1"/>
          <w:pgMar w:top="1440" w:right="2074" w:bottom="1296" w:left="1728" w:header="720" w:footer="432" w:gutter="0"/>
          <w:cols w:space="720"/>
          <w:docGrid w:linePitch="326"/>
        </w:sectPr>
      </w:pPr>
    </w:p>
    <w:p w14:paraId="18202B8F" w14:textId="77777777" w:rsidR="008D35C4" w:rsidRPr="00237454" w:rsidRDefault="008D35C4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 w:hanging="720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lastRenderedPageBreak/>
        <w:t>INDEX TO EXAMINATIONS</w:t>
      </w:r>
    </w:p>
    <w:p w14:paraId="2533DDA6" w14:textId="77777777" w:rsidR="00607A39" w:rsidRPr="00237454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</w:p>
    <w:p w14:paraId="51CAF4D5" w14:textId="6EEBCEB3" w:rsidR="00607A39" w:rsidRPr="00237454" w:rsidRDefault="00607A39" w:rsidP="00964B62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WITNESS: </w:t>
      </w:r>
      <w:r w:rsidRPr="00237454">
        <w:rPr>
          <w:rFonts w:cs="Courier New"/>
          <w:szCs w:val="24"/>
          <w:highlight w:val="yellow"/>
        </w:rPr>
        <w:t>NAME</w:t>
      </w:r>
      <w:r w:rsidR="00964B62" w:rsidRPr="00237454">
        <w:rPr>
          <w:rFonts w:cs="Courier New"/>
          <w:szCs w:val="24"/>
        </w:rPr>
        <w:tab/>
      </w:r>
      <w:r w:rsidR="00964B62" w:rsidRPr="00237454">
        <w:rPr>
          <w:rFonts w:cs="Courier New"/>
          <w:szCs w:val="24"/>
        </w:rPr>
        <w:tab/>
      </w:r>
      <w:r w:rsidR="00964B62" w:rsidRPr="00237454">
        <w:rPr>
          <w:rFonts w:cs="Courier New"/>
          <w:szCs w:val="24"/>
        </w:rPr>
        <w:tab/>
      </w:r>
      <w:r w:rsidR="00964B62" w:rsidRPr="00237454">
        <w:rPr>
          <w:rFonts w:cs="Courier New"/>
          <w:szCs w:val="24"/>
        </w:rPr>
        <w:tab/>
      </w:r>
      <w:r w:rsidR="00964B62" w:rsidRPr="00237454">
        <w:rPr>
          <w:rFonts w:cs="Courier New"/>
          <w:szCs w:val="24"/>
        </w:rPr>
        <w:tab/>
      </w:r>
      <w:r w:rsidR="00964B62" w:rsidRPr="00237454">
        <w:rPr>
          <w:rFonts w:cs="Courier New"/>
          <w:szCs w:val="24"/>
        </w:rPr>
        <w:tab/>
        <w:t xml:space="preserve">   PAGE</w:t>
      </w:r>
    </w:p>
    <w:p w14:paraId="721F6CD0" w14:textId="1D832EDA" w:rsidR="009D6BAB" w:rsidRPr="00237454" w:rsidRDefault="009D6BAB" w:rsidP="00430C52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1296"/>
          <w:tab w:val="left" w:pos="4032"/>
          <w:tab w:val="left" w:pos="4608"/>
          <w:tab w:val="left" w:pos="774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>EXAMINATION</w:t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</w:p>
    <w:p w14:paraId="3A9E54CF" w14:textId="3546F0C1" w:rsidR="00607A39" w:rsidRPr="00237454" w:rsidRDefault="009D6BA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  <w:highlight w:val="yellow"/>
        </w:rPr>
        <w:t>EXAMINATIONTITLE</w:t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="00430C52"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>##</w:t>
      </w:r>
    </w:p>
    <w:p w14:paraId="0322EBAE" w14:textId="77777777" w:rsidR="00430C52" w:rsidRPr="00237454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</w:p>
    <w:p w14:paraId="4E620D67" w14:textId="77777777" w:rsidR="00430C52" w:rsidRPr="00237454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</w:p>
    <w:p w14:paraId="48A03175" w14:textId="77777777" w:rsidR="00430C52" w:rsidRPr="00237454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</w:p>
    <w:p w14:paraId="5377740D" w14:textId="77777777" w:rsidR="00430C52" w:rsidRPr="00237454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</w:p>
    <w:p w14:paraId="66BFDB6A" w14:textId="77777777" w:rsidR="00430C52" w:rsidRPr="00237454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</w:p>
    <w:p w14:paraId="71A445E5" w14:textId="77777777" w:rsidR="00430C52" w:rsidRPr="00237454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</w:p>
    <w:p w14:paraId="7A4C7051" w14:textId="77777777" w:rsidR="00430C52" w:rsidRPr="00237454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</w:p>
    <w:p w14:paraId="34FB6457" w14:textId="77777777" w:rsidR="00430C52" w:rsidRPr="00237454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</w:p>
    <w:p w14:paraId="17A99665" w14:textId="77777777" w:rsidR="00430C52" w:rsidRPr="00237454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</w:p>
    <w:p w14:paraId="0B4C66E7" w14:textId="77777777" w:rsidR="00607A39" w:rsidRPr="00237454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0D145FFF" w14:textId="77777777" w:rsidR="00607A39" w:rsidRPr="00237454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61B37654" w14:textId="77777777" w:rsidR="00607A39" w:rsidRPr="00237454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3CCF534D" w14:textId="77777777" w:rsidR="00607A39" w:rsidRPr="00237454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78BB8231" w14:textId="77777777" w:rsidR="00607A39" w:rsidRPr="00237454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4C7E8E1B" w14:textId="77777777" w:rsidR="00E24AA9" w:rsidRPr="00237454" w:rsidRDefault="00E24AA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2E1E88D6" w14:textId="77777777" w:rsidR="009D6BAB" w:rsidRPr="00237454" w:rsidRDefault="009D6BAB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64744A37" w14:textId="77777777" w:rsidR="009D6BAB" w:rsidRPr="00237454" w:rsidRDefault="009D6BAB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5C4FFCF7" w14:textId="77777777" w:rsidR="009D6BAB" w:rsidRPr="00237454" w:rsidRDefault="009D6BAB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4F37AB39" w14:textId="77777777" w:rsidR="004C520B" w:rsidRPr="00237454" w:rsidRDefault="004C520B" w:rsidP="00430C52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7920"/>
        </w:tabs>
        <w:ind w:right="-22"/>
        <w:rPr>
          <w:rFonts w:cs="Courier New"/>
          <w:szCs w:val="24"/>
        </w:rPr>
      </w:pPr>
    </w:p>
    <w:p w14:paraId="69845537" w14:textId="77777777" w:rsidR="000D79D1" w:rsidRPr="00237454" w:rsidRDefault="000D79D1" w:rsidP="002660DA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14C616CB" w14:textId="77777777" w:rsidR="002660DA" w:rsidRPr="00237454" w:rsidRDefault="002660DA" w:rsidP="000D79D1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/>
        <w:rPr>
          <w:rFonts w:cs="Courier New"/>
          <w:szCs w:val="24"/>
        </w:rPr>
        <w:sectPr w:rsidR="002660DA" w:rsidRPr="00237454" w:rsidSect="004A2F09">
          <w:pgSz w:w="12240" w:h="15840" w:code="1"/>
          <w:pgMar w:top="1440" w:right="2074" w:bottom="1296" w:left="1728" w:header="720" w:footer="432" w:gutter="0"/>
          <w:cols w:space="720"/>
          <w:docGrid w:linePitch="326"/>
        </w:sectPr>
      </w:pPr>
    </w:p>
    <w:p w14:paraId="19411EB8" w14:textId="77777777" w:rsidR="000D79D1" w:rsidRPr="00237454" w:rsidRDefault="000D79D1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lastRenderedPageBreak/>
        <w:t>INDEX OF EXHIBITS</w:t>
      </w:r>
    </w:p>
    <w:p w14:paraId="72443BFA" w14:textId="77777777" w:rsidR="009D6BAB" w:rsidRPr="00237454" w:rsidRDefault="009D6BAB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</w:p>
    <w:p w14:paraId="0B2FD5D6" w14:textId="77777777" w:rsidR="004C520B" w:rsidRPr="00237454" w:rsidRDefault="009D6BA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20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>EXHIBITS</w:t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DESCRIPTION</w:t>
      </w:r>
      <w:r w:rsidRPr="00237454">
        <w:rPr>
          <w:rFonts w:cs="Courier New"/>
          <w:szCs w:val="24"/>
        </w:rPr>
        <w:tab/>
        <w:t>PAGE</w:t>
      </w:r>
    </w:p>
    <w:p w14:paraId="14BE567C" w14:textId="2DACB72B" w:rsidR="009D6BA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="00B55F33" w:rsidRPr="00237454">
        <w:rPr>
          <w:rFonts w:cs="Courier New"/>
          <w:szCs w:val="24"/>
        </w:rPr>
        <w:tab/>
      </w:r>
      <w:r w:rsidR="007E0325" w:rsidRPr="00237454">
        <w:rPr>
          <w:rFonts w:cs="Courier New"/>
          <w:szCs w:val="24"/>
        </w:rPr>
        <w:t>##</w:t>
      </w:r>
    </w:p>
    <w:p w14:paraId="4036E9DE" w14:textId="526E827B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="00B55F33" w:rsidRPr="00237454">
        <w:rPr>
          <w:rFonts w:cs="Courier New"/>
          <w:szCs w:val="24"/>
        </w:rPr>
        <w:t>#</w:t>
      </w:r>
      <w:r w:rsidRPr="00237454">
        <w:rPr>
          <w:rFonts w:cs="Courier New"/>
          <w:szCs w:val="24"/>
        </w:rPr>
        <w:t>#</w:t>
      </w:r>
    </w:p>
    <w:p w14:paraId="65088373" w14:textId="59CC008E" w:rsidR="00B55F33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="00B55F33" w:rsidRPr="00237454">
        <w:rPr>
          <w:rFonts w:cs="Courier New"/>
          <w:szCs w:val="24"/>
        </w:rPr>
        <w:t>##</w:t>
      </w:r>
    </w:p>
    <w:p w14:paraId="5748DD8F" w14:textId="0F7AB5FA" w:rsidR="004C520B" w:rsidRPr="00237454" w:rsidRDefault="00B55F33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="004C520B" w:rsidRPr="00237454">
        <w:rPr>
          <w:rFonts w:cs="Courier New"/>
          <w:szCs w:val="24"/>
        </w:rPr>
        <w:tab/>
      </w:r>
      <w:r w:rsidR="004C520B" w:rsidRPr="00237454">
        <w:rPr>
          <w:rFonts w:cs="Courier New"/>
          <w:szCs w:val="24"/>
        </w:rPr>
        <w:tab/>
      </w:r>
      <w:r w:rsidR="004C520B"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>#</w:t>
      </w:r>
      <w:r w:rsidR="004C520B" w:rsidRPr="00237454">
        <w:rPr>
          <w:rFonts w:cs="Courier New"/>
          <w:szCs w:val="24"/>
        </w:rPr>
        <w:t>#</w:t>
      </w:r>
    </w:p>
    <w:p w14:paraId="12A7B9A8" w14:textId="31AE97CE" w:rsidR="00B55F33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="00B55F33" w:rsidRPr="00237454">
        <w:rPr>
          <w:rFonts w:cs="Courier New"/>
          <w:szCs w:val="24"/>
        </w:rPr>
        <w:t>##</w:t>
      </w:r>
    </w:p>
    <w:p w14:paraId="4A43C23C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416EE2C7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2A06B7E5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7843FA77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293C9D64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550A991E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43FB0FC1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16216D96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10564A28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776EEDD5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22E07FE2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45D3E0DA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1B24A68C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424B060F" w14:textId="77777777" w:rsidR="007E0325" w:rsidRPr="00237454" w:rsidRDefault="007E0325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1CC755DF" w14:textId="77777777" w:rsidR="006C4B04" w:rsidRPr="00237454" w:rsidRDefault="006C4B04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03E16A32" w14:textId="77777777" w:rsidR="006C4B04" w:rsidRPr="00237454" w:rsidRDefault="006C4B04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53344E55" w14:textId="50402C02" w:rsidR="004C520B" w:rsidRPr="00237454" w:rsidRDefault="004C520B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br w:type="page"/>
      </w:r>
    </w:p>
    <w:p w14:paraId="1A745A74" w14:textId="77777777" w:rsidR="004C520B" w:rsidRPr="00237454" w:rsidRDefault="004C520B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  <w:sectPr w:rsidR="004C520B" w:rsidRPr="00237454" w:rsidSect="004A2F09">
          <w:pgSz w:w="12240" w:h="15840" w:code="1"/>
          <w:pgMar w:top="1440" w:right="2074" w:bottom="1296" w:left="1728" w:header="720" w:footer="432" w:gutter="0"/>
          <w:cols w:space="720"/>
          <w:docGrid w:linePitch="326"/>
        </w:sectPr>
      </w:pPr>
    </w:p>
    <w:p w14:paraId="18ADE767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lastRenderedPageBreak/>
        <w:t>INDEX OF CERTIFIED QUESTIONS</w:t>
      </w:r>
    </w:p>
    <w:p w14:paraId="629309B2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</w:p>
    <w:p w14:paraId="3DE7E31B" w14:textId="729A31F3" w:rsidR="00B55F33" w:rsidRPr="00237454" w:rsidRDefault="00B55F33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>PAGE(S)</w:t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LINE</w:t>
      </w:r>
    </w:p>
    <w:p w14:paraId="5DFB5B3F" w14:textId="487B637A" w:rsidR="00B55F33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##</w:t>
      </w:r>
    </w:p>
    <w:p w14:paraId="74D00FC2" w14:textId="3D60051D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##</w:t>
      </w:r>
    </w:p>
    <w:p w14:paraId="4F6B134D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##</w:t>
      </w:r>
    </w:p>
    <w:p w14:paraId="59D05FDE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##</w:t>
      </w:r>
    </w:p>
    <w:p w14:paraId="0EE86B1D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0561E83E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1817488D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5046FB46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4E229328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1F74407F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49DB0F3E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73E4A5D2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25BA6380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7A87E2DD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4A172F6C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768314E1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1DC4E2FE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2544E971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5FBC4C3F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55C5EF91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25846FFC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64C8D602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07C7052A" w14:textId="77777777" w:rsidR="009D4F42" w:rsidRPr="00237454" w:rsidRDefault="009D4F42" w:rsidP="00A6346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/>
        <w:jc w:val="center"/>
        <w:rPr>
          <w:rFonts w:cs="Courier New"/>
          <w:szCs w:val="24"/>
        </w:rPr>
        <w:sectPr w:rsidR="009D4F42" w:rsidRPr="00237454" w:rsidSect="004A2F09">
          <w:pgSz w:w="12240" w:h="15840" w:code="1"/>
          <w:pgMar w:top="1440" w:right="2074" w:bottom="1296" w:left="1728" w:header="720" w:footer="432" w:gutter="0"/>
          <w:cols w:space="720"/>
          <w:docGrid w:linePitch="326"/>
        </w:sectPr>
      </w:pPr>
    </w:p>
    <w:p w14:paraId="791DC816" w14:textId="2C283FE5" w:rsidR="00A63463" w:rsidRPr="00237454" w:rsidRDefault="00B55F33" w:rsidP="00A6346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lastRenderedPageBreak/>
        <w:t>VIDEO DEPOSITION OF</w:t>
      </w:r>
      <w:r w:rsidR="00E24AA9" w:rsidRPr="00237454">
        <w:rPr>
          <w:rFonts w:cs="Courier New"/>
          <w:szCs w:val="24"/>
        </w:rPr>
        <w:t xml:space="preserve"> </w:t>
      </w:r>
      <w:r w:rsidR="00E24AA9" w:rsidRPr="00237454">
        <w:rPr>
          <w:rFonts w:cs="Courier New"/>
          <w:szCs w:val="24"/>
          <w:highlight w:val="yellow"/>
        </w:rPr>
        <w:t>NAME</w:t>
      </w:r>
    </w:p>
    <w:p w14:paraId="0691FE2A" w14:textId="77777777" w:rsidR="00E24AA9" w:rsidRPr="00237454" w:rsidRDefault="00E24AA9" w:rsidP="00A6346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t>[</w:t>
      </w:r>
      <w:r w:rsidRPr="00237454">
        <w:rPr>
          <w:rFonts w:cs="Courier New"/>
          <w:szCs w:val="24"/>
          <w:highlight w:val="yellow"/>
        </w:rPr>
        <w:t>Month ##,</w:t>
      </w:r>
      <w:r w:rsidRPr="00237454">
        <w:rPr>
          <w:rFonts w:cs="Courier New"/>
          <w:szCs w:val="24"/>
        </w:rPr>
        <w:t xml:space="preserve"> </w:t>
      </w:r>
      <w:r w:rsidRPr="00237454">
        <w:rPr>
          <w:rFonts w:cs="Courier New"/>
          <w:szCs w:val="24"/>
          <w:highlight w:val="yellow"/>
        </w:rPr>
        <w:t>YYYY</w:t>
      </w:r>
      <w:r w:rsidRPr="00237454">
        <w:rPr>
          <w:rFonts w:cs="Courier New"/>
          <w:szCs w:val="24"/>
        </w:rPr>
        <w:t>]</w:t>
      </w:r>
    </w:p>
    <w:p w14:paraId="0B7D22FD" w14:textId="7460770E" w:rsidR="00832661" w:rsidRPr="00237454" w:rsidRDefault="00A63463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  <w:highlight w:val="yellow"/>
        </w:rPr>
        <w:t>[INSERT ASR HERE]</w:t>
      </w:r>
    </w:p>
    <w:p w14:paraId="51A9BB8B" w14:textId="4CF9E2DC" w:rsidR="00AF786E" w:rsidRPr="00237454" w:rsidRDefault="003E54D5" w:rsidP="00EA3458">
      <w:pPr>
        <w:pStyle w:val="CBColloquy"/>
      </w:pPr>
      <w:r>
        <w:t>MR. JONES:</w:t>
      </w:r>
      <w:r>
        <w:tab/>
      </w:r>
      <w:proofErr w:type="spellStart"/>
      <w:proofErr w:type="gramStart"/>
      <w:r w:rsidR="00EA3458">
        <w:t>a;lsdjk</w:t>
      </w:r>
      <w:proofErr w:type="spellEnd"/>
      <w:proofErr w:type="gramEnd"/>
      <w:r w:rsidR="00EA3458">
        <w:t xml:space="preserve"> </w:t>
      </w:r>
      <w:proofErr w:type="spellStart"/>
      <w:r w:rsidR="00EA3458">
        <w:t>flasjdk</w:t>
      </w:r>
      <w:proofErr w:type="spellEnd"/>
      <w:r w:rsidR="00EA3458">
        <w:t xml:space="preserve"> </w:t>
      </w:r>
      <w:proofErr w:type="spellStart"/>
      <w:r w:rsidR="00EA3458">
        <w:t>f;alsjdk</w:t>
      </w:r>
      <w:proofErr w:type="spellEnd"/>
      <w:r w:rsidR="00EA3458">
        <w:t xml:space="preserve"> </w:t>
      </w:r>
      <w:proofErr w:type="spellStart"/>
      <w:r w:rsidR="00EA3458">
        <w:t>f;alkjsd</w:t>
      </w:r>
      <w:proofErr w:type="spellEnd"/>
      <w:r w:rsidR="00EA3458">
        <w:t xml:space="preserve"> </w:t>
      </w:r>
      <w:proofErr w:type="spellStart"/>
      <w:r w:rsidR="00EA3458">
        <w:t>fla;kjsd</w:t>
      </w:r>
      <w:proofErr w:type="spellEnd"/>
      <w:r w:rsidR="00EA3458">
        <w:t xml:space="preserve"> </w:t>
      </w:r>
      <w:proofErr w:type="spellStart"/>
      <w:r w:rsidR="00EA3458">
        <w:t>f;lajsdk</w:t>
      </w:r>
      <w:proofErr w:type="spellEnd"/>
      <w:r w:rsidR="00EA3458">
        <w:t xml:space="preserve"> </w:t>
      </w:r>
      <w:proofErr w:type="spellStart"/>
      <w:r w:rsidR="00EA3458">
        <w:t>f;lakjsd</w:t>
      </w:r>
      <w:proofErr w:type="spellEnd"/>
      <w:r w:rsidR="00EA3458">
        <w:t xml:space="preserve"> </w:t>
      </w:r>
      <w:proofErr w:type="spellStart"/>
      <w:r w:rsidR="00EA3458">
        <w:t>f;lakjsd</w:t>
      </w:r>
      <w:proofErr w:type="spellEnd"/>
      <w:r w:rsidR="00EA3458">
        <w:t xml:space="preserve"> f?</w:t>
      </w:r>
    </w:p>
    <w:p w14:paraId="778CAD97" w14:textId="77777777" w:rsidR="00AF786E" w:rsidRPr="00237454" w:rsidRDefault="00AF786E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6AEC81D9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0E3E55C0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086C5A3B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3FCE34BE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64CA3669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3C964EBC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6D574E0C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495A14B3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1FD8F810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61B139E7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670746AE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1D2F7367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406B095D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6553118B" w14:textId="77777777" w:rsidR="00923588" w:rsidRPr="00237454" w:rsidRDefault="00923588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3ED4FCC1" w14:textId="77777777" w:rsidR="00923588" w:rsidRPr="00237454" w:rsidRDefault="00923588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0BF14A3D" w14:textId="77777777" w:rsidR="0093565F" w:rsidRPr="00237454" w:rsidRDefault="0093565F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42B9BCA2" w14:textId="77777777" w:rsidR="00CE0312" w:rsidRPr="00237454" w:rsidRDefault="00CE0312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76704F03" w14:textId="77777777" w:rsidR="004A2F09" w:rsidRPr="00237454" w:rsidRDefault="004A2F09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6A866EB6" w14:textId="77777777" w:rsidR="00CE0312" w:rsidRPr="00237454" w:rsidRDefault="00CE0312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4252307B" w14:textId="77777777" w:rsidR="00923588" w:rsidRPr="00237454" w:rsidRDefault="00923588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661ABBE4" w14:textId="77777777" w:rsidR="00923588" w:rsidRPr="00237454" w:rsidRDefault="00923588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  <w:sectPr w:rsidR="00923588" w:rsidRPr="00237454" w:rsidSect="004A2F09">
          <w:pgSz w:w="12240" w:h="15840" w:code="1"/>
          <w:pgMar w:top="1440" w:right="2074" w:bottom="1296" w:left="1728" w:header="720" w:footer="432" w:gutter="0"/>
          <w:cols w:space="720"/>
          <w:docGrid w:linePitch="326"/>
        </w:sectPr>
      </w:pPr>
    </w:p>
    <w:p w14:paraId="2AA71889" w14:textId="77777777" w:rsidR="002C76D9" w:rsidRPr="00237454" w:rsidRDefault="002C76D9" w:rsidP="00DD59F0">
      <w:pPr>
        <w:tabs>
          <w:tab w:val="clear" w:pos="864"/>
          <w:tab w:val="clear" w:pos="1584"/>
          <w:tab w:val="clear" w:pos="4320"/>
        </w:tabs>
        <w:autoSpaceDE w:val="0"/>
        <w:autoSpaceDN w:val="0"/>
        <w:adjustRightInd w:val="0"/>
        <w:jc w:val="center"/>
        <w:rPr>
          <w:rFonts w:cs="Courier New"/>
          <w:szCs w:val="24"/>
          <w:u w:val="single"/>
        </w:rPr>
      </w:pPr>
      <w:r w:rsidRPr="00237454">
        <w:rPr>
          <w:rFonts w:cs="Courier New"/>
          <w:szCs w:val="24"/>
          <w:lang w:val="en-CA"/>
        </w:rPr>
        <w:lastRenderedPageBreak/>
        <w:fldChar w:fldCharType="begin"/>
      </w:r>
      <w:r w:rsidRPr="00237454">
        <w:rPr>
          <w:rFonts w:cs="Courier New"/>
          <w:szCs w:val="24"/>
          <w:lang w:val="en-CA"/>
        </w:rPr>
        <w:instrText xml:space="preserve"> SEQ CHAPTER \h \r 1</w:instrText>
      </w:r>
      <w:r w:rsidRPr="00237454">
        <w:rPr>
          <w:rFonts w:cs="Courier New"/>
          <w:szCs w:val="24"/>
          <w:lang w:val="en-CA"/>
        </w:rPr>
        <w:fldChar w:fldCharType="end"/>
      </w:r>
      <w:r w:rsidRPr="00237454">
        <w:rPr>
          <w:rFonts w:cs="Courier New"/>
          <w:szCs w:val="24"/>
          <w:u w:val="single"/>
        </w:rPr>
        <w:t>CERTIFICATE</w:t>
      </w:r>
      <w:r w:rsidR="00CE0312" w:rsidRPr="00237454">
        <w:rPr>
          <w:rFonts w:cs="Courier New"/>
          <w:szCs w:val="24"/>
          <w:u w:val="single"/>
        </w:rPr>
        <w:t xml:space="preserve"> OF REPORTER</w:t>
      </w:r>
    </w:p>
    <w:p w14:paraId="6764F92A" w14:textId="77777777" w:rsidR="002C76D9" w:rsidRPr="00237454" w:rsidRDefault="002C76D9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</w:p>
    <w:p w14:paraId="27B79F58" w14:textId="77777777" w:rsidR="00DD59F0" w:rsidRPr="00237454" w:rsidRDefault="00DD59F0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STATE OF </w:t>
      </w:r>
      <w:r w:rsidR="00CE0312" w:rsidRPr="00237454">
        <w:rPr>
          <w:rFonts w:cs="Courier New"/>
          <w:szCs w:val="24"/>
          <w:highlight w:val="yellow"/>
        </w:rPr>
        <w:t>FLORIDA</w:t>
      </w:r>
      <w:r w:rsidRPr="00237454">
        <w:rPr>
          <w:rFonts w:cs="Courier New"/>
          <w:szCs w:val="24"/>
        </w:rPr>
        <w:t xml:space="preserve">   </w:t>
      </w:r>
      <w:proofErr w:type="gramStart"/>
      <w:r w:rsidRPr="00237454">
        <w:rPr>
          <w:rFonts w:cs="Courier New"/>
          <w:szCs w:val="24"/>
        </w:rPr>
        <w:t xml:space="preserve">  )</w:t>
      </w:r>
      <w:proofErr w:type="gramEnd"/>
    </w:p>
    <w:p w14:paraId="4A68B9B3" w14:textId="153652F1" w:rsidR="00DD59F0" w:rsidRPr="00237454" w:rsidRDefault="00DD59F0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COUNTY OF </w:t>
      </w:r>
      <w:r w:rsidR="00CE0312" w:rsidRPr="00237454">
        <w:rPr>
          <w:rFonts w:cs="Courier New"/>
          <w:szCs w:val="24"/>
          <w:highlight w:val="yellow"/>
        </w:rPr>
        <w:t>BROWARD</w:t>
      </w:r>
      <w:r w:rsidR="004C520B" w:rsidRPr="00237454">
        <w:rPr>
          <w:rFonts w:cs="Courier New"/>
          <w:szCs w:val="24"/>
        </w:rPr>
        <w:t xml:space="preserve">  </w:t>
      </w:r>
      <w:proofErr w:type="gramStart"/>
      <w:r w:rsidR="004C520B" w:rsidRPr="00237454">
        <w:rPr>
          <w:rFonts w:cs="Courier New"/>
          <w:szCs w:val="24"/>
        </w:rPr>
        <w:t xml:space="preserve">  </w:t>
      </w:r>
      <w:r w:rsidRPr="00237454">
        <w:rPr>
          <w:rFonts w:cs="Courier New"/>
          <w:szCs w:val="24"/>
        </w:rPr>
        <w:t>)</w:t>
      </w:r>
      <w:proofErr w:type="gramEnd"/>
    </w:p>
    <w:p w14:paraId="2EA8F3DA" w14:textId="77777777" w:rsidR="00DD59F0" w:rsidRPr="00237454" w:rsidRDefault="00DD59F0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Cs w:val="24"/>
        </w:rPr>
      </w:pPr>
    </w:p>
    <w:p w14:paraId="229FB449" w14:textId="6396BEAC" w:rsidR="00CE0312" w:rsidRPr="00237454" w:rsidRDefault="00DD59F0" w:rsidP="00E27FB7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ind w:firstLine="1440"/>
        <w:rPr>
          <w:rFonts w:cs="Courier New"/>
          <w:szCs w:val="24"/>
        </w:rPr>
      </w:pPr>
      <w:r w:rsidRPr="00237454">
        <w:rPr>
          <w:rFonts w:cs="Courier New"/>
          <w:szCs w:val="24"/>
        </w:rPr>
        <w:t>I</w:t>
      </w:r>
      <w:r w:rsidR="00CE0312" w:rsidRPr="00237454">
        <w:rPr>
          <w:rFonts w:cs="Courier New"/>
          <w:szCs w:val="24"/>
        </w:rPr>
        <w:t>, CHYNNA BARBOSA, Court Reporter and Notary Public for the State of Florida, do</w:t>
      </w:r>
      <w:r w:rsidRPr="00237454">
        <w:rPr>
          <w:rFonts w:cs="Courier New"/>
          <w:szCs w:val="24"/>
        </w:rPr>
        <w:t xml:space="preserve"> hereby certify that</w:t>
      </w:r>
      <w:r w:rsidR="00CE0312" w:rsidRPr="00237454">
        <w:rPr>
          <w:rFonts w:cs="Courier New"/>
          <w:szCs w:val="24"/>
        </w:rPr>
        <w:t xml:space="preserve"> I was authorized to and did report and transcribe the foregoing proceedings, and that the transcript is a true and complete record of my notes.</w:t>
      </w:r>
    </w:p>
    <w:p w14:paraId="63D40FF0" w14:textId="77777777" w:rsidR="00CE0312" w:rsidRPr="00237454" w:rsidRDefault="00E27FB7" w:rsidP="00E27FB7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ind w:firstLine="1440"/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I further certify that I am not </w:t>
      </w:r>
      <w:r w:rsidR="00CE0312" w:rsidRPr="00237454">
        <w:rPr>
          <w:rFonts w:cs="Courier New"/>
          <w:szCs w:val="24"/>
        </w:rPr>
        <w:t>a relative, employee, attorney or counsel of any of the</w:t>
      </w:r>
      <w:r w:rsidRPr="00237454">
        <w:rPr>
          <w:rFonts w:cs="Courier New"/>
          <w:szCs w:val="24"/>
        </w:rPr>
        <w:t xml:space="preserve"> parties</w:t>
      </w:r>
      <w:r w:rsidR="00CE0312" w:rsidRPr="00237454">
        <w:rPr>
          <w:rFonts w:cs="Courier New"/>
          <w:szCs w:val="24"/>
        </w:rPr>
        <w:t>, nor am I a relative or employee of any of the parties’ attorneys or counsel connected with the action, nor am I financially interested in the action.</w:t>
      </w:r>
    </w:p>
    <w:p w14:paraId="59744599" w14:textId="77777777" w:rsidR="00CE0312" w:rsidRPr="00237454" w:rsidRDefault="00CE0312" w:rsidP="007E0325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ind w:firstLine="1440"/>
        <w:rPr>
          <w:rFonts w:cs="Courier New"/>
          <w:szCs w:val="24"/>
        </w:rPr>
      </w:pPr>
    </w:p>
    <w:p w14:paraId="5C9EEF7F" w14:textId="66CA1C45" w:rsidR="00834631" w:rsidRPr="00237454" w:rsidRDefault="004C520B" w:rsidP="004C520B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         </w:t>
      </w:r>
      <w:r w:rsidR="00CE0312" w:rsidRPr="00237454">
        <w:rPr>
          <w:rFonts w:cs="Courier New"/>
          <w:szCs w:val="24"/>
        </w:rPr>
        <w:t>Witness my hand this</w:t>
      </w:r>
      <w:r w:rsidR="002C76D9" w:rsidRPr="00237454">
        <w:rPr>
          <w:rFonts w:cs="Courier New"/>
          <w:szCs w:val="24"/>
        </w:rPr>
        <w:t xml:space="preserve"> </w:t>
      </w:r>
      <w:r w:rsidR="00AD1824" w:rsidRPr="00237454">
        <w:rPr>
          <w:rFonts w:cs="Courier New"/>
          <w:szCs w:val="24"/>
          <w:highlight w:val="yellow"/>
        </w:rPr>
        <w:t>___</w:t>
      </w:r>
      <w:r w:rsidR="002C76D9" w:rsidRPr="00237454">
        <w:rPr>
          <w:rFonts w:cs="Courier New"/>
          <w:szCs w:val="24"/>
        </w:rPr>
        <w:t xml:space="preserve"> day of </w:t>
      </w:r>
      <w:r w:rsidR="00AD1824" w:rsidRPr="00237454">
        <w:rPr>
          <w:rFonts w:cs="Courier New"/>
          <w:szCs w:val="24"/>
          <w:highlight w:val="yellow"/>
        </w:rPr>
        <w:t>________</w:t>
      </w:r>
      <w:r w:rsidR="002C76D9" w:rsidRPr="00237454">
        <w:rPr>
          <w:rFonts w:cs="Courier New"/>
          <w:szCs w:val="24"/>
        </w:rPr>
        <w:t xml:space="preserve"> 20</w:t>
      </w:r>
      <w:r w:rsidR="00AD1824" w:rsidRPr="00237454">
        <w:rPr>
          <w:rFonts w:cs="Courier New"/>
          <w:szCs w:val="24"/>
          <w:highlight w:val="yellow"/>
        </w:rPr>
        <w:t>_</w:t>
      </w:r>
      <w:r w:rsidR="002C76D9" w:rsidRPr="00237454">
        <w:rPr>
          <w:rFonts w:cs="Courier New"/>
          <w:szCs w:val="24"/>
        </w:rPr>
        <w:t>.</w:t>
      </w:r>
    </w:p>
    <w:p w14:paraId="5856D113" w14:textId="77777777" w:rsidR="00DD59F0" w:rsidRPr="00237454" w:rsidRDefault="00DD59F0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Cs w:val="24"/>
        </w:rPr>
      </w:pPr>
    </w:p>
    <w:p w14:paraId="61BFCF0B" w14:textId="77777777" w:rsidR="0086633E" w:rsidRPr="00237454" w:rsidRDefault="0086633E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Cs w:val="24"/>
        </w:rPr>
      </w:pPr>
    </w:p>
    <w:p w14:paraId="0E2A5427" w14:textId="77777777" w:rsidR="008D1E99" w:rsidRPr="00237454" w:rsidRDefault="008D1E99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Cs w:val="24"/>
        </w:rPr>
      </w:pPr>
    </w:p>
    <w:p w14:paraId="159F9BFF" w14:textId="244CD601" w:rsidR="00DD59F0" w:rsidRPr="00237454" w:rsidRDefault="00DD59F0" w:rsidP="008D1E9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>_______________________</w:t>
      </w:r>
    </w:p>
    <w:p w14:paraId="2730542A" w14:textId="32BAA733" w:rsidR="00834631" w:rsidRPr="00237454" w:rsidRDefault="00CE0312" w:rsidP="008D1E99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</w:rPr>
      </w:pPr>
      <w:r w:rsidRPr="00237454">
        <w:rPr>
          <w:rFonts w:cs="Courier New"/>
          <w:szCs w:val="24"/>
        </w:rPr>
        <w:t>CHYNNA BARBOSA</w:t>
      </w:r>
      <w:r w:rsidR="00DD59F0" w:rsidRPr="00237454">
        <w:rPr>
          <w:rFonts w:cs="Courier New"/>
          <w:szCs w:val="24"/>
        </w:rPr>
        <w:t xml:space="preserve">, </w:t>
      </w:r>
      <w:r w:rsidRPr="00237454">
        <w:rPr>
          <w:rFonts w:cs="Courier New"/>
          <w:szCs w:val="24"/>
        </w:rPr>
        <w:t>COURT REPORTER</w:t>
      </w:r>
    </w:p>
    <w:p w14:paraId="04199086" w14:textId="3DAD2A44" w:rsidR="00CE0312" w:rsidRPr="00237454" w:rsidRDefault="00CE0312" w:rsidP="008D1E99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</w:rPr>
      </w:pPr>
      <w:r w:rsidRPr="00237454">
        <w:rPr>
          <w:rFonts w:cs="Courier New"/>
          <w:szCs w:val="24"/>
        </w:rPr>
        <w:t>NOTARY PUBLIC, STATE OF FLORIDA</w:t>
      </w:r>
    </w:p>
    <w:p w14:paraId="501F586D" w14:textId="51AE823B" w:rsidR="0086633E" w:rsidRPr="00237454" w:rsidRDefault="0022268B" w:rsidP="008D1E99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</w:rPr>
      </w:pPr>
      <w:r w:rsidRPr="00237454">
        <w:rPr>
          <w:rFonts w:cs="Courier New"/>
          <w:szCs w:val="24"/>
        </w:rPr>
        <w:t>Notary Commission No:  HH 79585</w:t>
      </w:r>
    </w:p>
    <w:p w14:paraId="2053AD12" w14:textId="3B08E2D2" w:rsidR="0022268B" w:rsidRPr="00237454" w:rsidRDefault="0022268B" w:rsidP="008D1E99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</w:rPr>
      </w:pPr>
      <w:r w:rsidRPr="00237454">
        <w:rPr>
          <w:rFonts w:cs="Courier New"/>
          <w:szCs w:val="24"/>
        </w:rPr>
        <w:t>Notary Commission Exp:  01/08/2025</w:t>
      </w:r>
    </w:p>
    <w:p w14:paraId="5C411A5D" w14:textId="77777777" w:rsidR="007E0325" w:rsidRPr="00237454" w:rsidRDefault="007E0325" w:rsidP="00834631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2880"/>
        </w:tabs>
        <w:ind w:right="288"/>
        <w:rPr>
          <w:rFonts w:cs="Courier New"/>
          <w:szCs w:val="24"/>
        </w:rPr>
      </w:pPr>
    </w:p>
    <w:p w14:paraId="647A731C" w14:textId="77777777" w:rsidR="006C4B04" w:rsidRPr="00237454" w:rsidRDefault="006C4B04" w:rsidP="00834631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2880"/>
        </w:tabs>
        <w:ind w:right="288"/>
        <w:rPr>
          <w:rFonts w:cs="Courier New"/>
          <w:szCs w:val="24"/>
        </w:rPr>
        <w:sectPr w:rsidR="006C4B04" w:rsidRPr="00237454" w:rsidSect="004A2F09">
          <w:headerReference w:type="first" r:id="rId9"/>
          <w:pgSz w:w="12240" w:h="15840" w:code="1"/>
          <w:pgMar w:top="1440" w:right="2074" w:bottom="1296" w:left="1728" w:header="720" w:footer="864" w:gutter="0"/>
          <w:cols w:space="720"/>
          <w:docGrid w:linePitch="326"/>
        </w:sectPr>
      </w:pPr>
      <w:r w:rsidRPr="00237454">
        <w:rPr>
          <w:rFonts w:cs="Courier New"/>
          <w:szCs w:val="24"/>
        </w:rPr>
        <w:br w:type="page"/>
      </w:r>
    </w:p>
    <w:p w14:paraId="7F1FA906" w14:textId="77777777" w:rsidR="00CE0312" w:rsidRPr="00237454" w:rsidRDefault="00CE0312" w:rsidP="006800A0">
      <w:pPr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lastRenderedPageBreak/>
        <w:t>CERTIFICATE OF OATH</w:t>
      </w:r>
    </w:p>
    <w:p w14:paraId="7CA434AD" w14:textId="77777777" w:rsidR="00CE0312" w:rsidRPr="00237454" w:rsidRDefault="00CE0312" w:rsidP="00CE031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STATE OF </w:t>
      </w:r>
      <w:r w:rsidRPr="00237454">
        <w:rPr>
          <w:rFonts w:cs="Courier New"/>
          <w:szCs w:val="24"/>
          <w:highlight w:val="yellow"/>
        </w:rPr>
        <w:t>FLORIDA</w:t>
      </w:r>
    </w:p>
    <w:p w14:paraId="4285C776" w14:textId="77777777" w:rsidR="00CE0312" w:rsidRPr="00237454" w:rsidRDefault="00CE0312" w:rsidP="00CE031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COUNTY OF </w:t>
      </w:r>
      <w:r w:rsidRPr="00237454">
        <w:rPr>
          <w:rFonts w:cs="Courier New"/>
          <w:szCs w:val="24"/>
          <w:highlight w:val="yellow"/>
        </w:rPr>
        <w:t>BROWARD</w:t>
      </w:r>
    </w:p>
    <w:p w14:paraId="2141C206" w14:textId="77777777" w:rsidR="00CE0312" w:rsidRPr="00237454" w:rsidRDefault="00CE0312" w:rsidP="006800A0">
      <w:pPr>
        <w:jc w:val="center"/>
        <w:rPr>
          <w:rFonts w:cs="Courier New"/>
          <w:szCs w:val="24"/>
        </w:rPr>
      </w:pPr>
    </w:p>
    <w:p w14:paraId="72BD36F2" w14:textId="77777777" w:rsidR="00CE0312" w:rsidRPr="00237454" w:rsidRDefault="00CE0312" w:rsidP="006800A0">
      <w:pPr>
        <w:jc w:val="center"/>
        <w:rPr>
          <w:rFonts w:cs="Courier New"/>
          <w:szCs w:val="24"/>
        </w:rPr>
      </w:pPr>
    </w:p>
    <w:p w14:paraId="5FF1C8CA" w14:textId="3F509118" w:rsidR="00CE0312" w:rsidRPr="00237454" w:rsidRDefault="00CE0312" w:rsidP="00CE031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I, CHYNNA BARBOSA, the undersigned authority, certify that </w:t>
      </w:r>
      <w:r w:rsidRPr="00237454">
        <w:rPr>
          <w:rFonts w:cs="Courier New"/>
          <w:szCs w:val="24"/>
          <w:highlight w:val="yellow"/>
        </w:rPr>
        <w:t>NAME</w:t>
      </w:r>
      <w:r w:rsidRPr="00237454">
        <w:rPr>
          <w:rFonts w:cs="Courier New"/>
          <w:szCs w:val="24"/>
        </w:rPr>
        <w:t>, appeared before me remotely pursuant to Florida Supreme Court Order [</w:t>
      </w:r>
      <w:r w:rsidRPr="00237454">
        <w:rPr>
          <w:rFonts w:cs="Courier New"/>
          <w:szCs w:val="24"/>
          <w:highlight w:val="yellow"/>
        </w:rPr>
        <w:t>#########</w:t>
      </w:r>
      <w:r w:rsidRPr="00237454">
        <w:rPr>
          <w:rFonts w:cs="Courier New"/>
          <w:szCs w:val="24"/>
        </w:rPr>
        <w:t xml:space="preserve">] and was duly sworn on the </w:t>
      </w:r>
      <w:r w:rsidRPr="00237454">
        <w:rPr>
          <w:rFonts w:cs="Courier New"/>
          <w:szCs w:val="24"/>
          <w:highlight w:val="yellow"/>
        </w:rPr>
        <w:t>___</w:t>
      </w:r>
      <w:r w:rsidRPr="00237454">
        <w:rPr>
          <w:rFonts w:cs="Courier New"/>
          <w:szCs w:val="24"/>
        </w:rPr>
        <w:t xml:space="preserve"> day of </w:t>
      </w:r>
      <w:r w:rsidRPr="00237454">
        <w:rPr>
          <w:rFonts w:cs="Courier New"/>
          <w:szCs w:val="24"/>
          <w:highlight w:val="yellow"/>
        </w:rPr>
        <w:t>_____</w:t>
      </w:r>
      <w:r w:rsidRPr="00237454">
        <w:rPr>
          <w:rFonts w:cs="Courier New"/>
          <w:szCs w:val="24"/>
        </w:rPr>
        <w:t>, 2023</w:t>
      </w:r>
      <w:r w:rsidR="00814789" w:rsidRPr="00237454">
        <w:rPr>
          <w:rFonts w:cs="Courier New"/>
          <w:szCs w:val="24"/>
        </w:rPr>
        <w:t>.</w:t>
      </w:r>
    </w:p>
    <w:p w14:paraId="59B0D65B" w14:textId="77777777" w:rsidR="00814789" w:rsidRPr="00237454" w:rsidRDefault="00814789" w:rsidP="00CE0312">
      <w:pPr>
        <w:rPr>
          <w:rFonts w:cs="Courier New"/>
          <w:szCs w:val="24"/>
        </w:rPr>
      </w:pPr>
    </w:p>
    <w:p w14:paraId="701C4D41" w14:textId="77777777" w:rsidR="00814789" w:rsidRPr="00237454" w:rsidRDefault="00814789" w:rsidP="00CE031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  <w:t xml:space="preserve">Witness my hand this </w:t>
      </w:r>
      <w:r w:rsidRPr="00237454">
        <w:rPr>
          <w:rFonts w:cs="Courier New"/>
          <w:szCs w:val="24"/>
          <w:highlight w:val="yellow"/>
        </w:rPr>
        <w:t>____</w:t>
      </w:r>
      <w:r w:rsidRPr="00237454">
        <w:rPr>
          <w:rFonts w:cs="Courier New"/>
          <w:szCs w:val="24"/>
        </w:rPr>
        <w:t xml:space="preserve"> day of </w:t>
      </w:r>
      <w:r w:rsidRPr="00237454">
        <w:rPr>
          <w:rFonts w:cs="Courier New"/>
          <w:szCs w:val="24"/>
          <w:highlight w:val="yellow"/>
        </w:rPr>
        <w:t>______</w:t>
      </w:r>
      <w:r w:rsidRPr="00237454">
        <w:rPr>
          <w:rFonts w:cs="Courier New"/>
          <w:szCs w:val="24"/>
        </w:rPr>
        <w:t xml:space="preserve">, </w:t>
      </w:r>
      <w:r w:rsidRPr="00237454">
        <w:rPr>
          <w:rFonts w:cs="Courier New"/>
          <w:szCs w:val="24"/>
          <w:highlight w:val="yellow"/>
        </w:rPr>
        <w:t>2023</w:t>
      </w:r>
      <w:r w:rsidRPr="00237454">
        <w:rPr>
          <w:rFonts w:cs="Courier New"/>
          <w:szCs w:val="24"/>
        </w:rPr>
        <w:t>.</w:t>
      </w:r>
    </w:p>
    <w:p w14:paraId="08CC9B8C" w14:textId="77777777" w:rsidR="00814789" w:rsidRPr="00237454" w:rsidRDefault="00814789" w:rsidP="00CE0312">
      <w:pPr>
        <w:rPr>
          <w:rFonts w:cs="Courier New"/>
          <w:szCs w:val="24"/>
        </w:rPr>
      </w:pPr>
    </w:p>
    <w:p w14:paraId="2C77F0C0" w14:textId="77777777" w:rsidR="00814789" w:rsidRPr="00237454" w:rsidRDefault="00814789" w:rsidP="00CE031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>_________________________________</w:t>
      </w:r>
    </w:p>
    <w:p w14:paraId="105BB3A5" w14:textId="2A90E3D7" w:rsidR="00814789" w:rsidRPr="00237454" w:rsidRDefault="00814789" w:rsidP="008879FC">
      <w:pPr>
        <w:spacing w:line="240" w:lineRule="auto"/>
        <w:rPr>
          <w:rFonts w:cs="Courier New"/>
          <w:szCs w:val="24"/>
        </w:rPr>
      </w:pPr>
      <w:r w:rsidRPr="00237454">
        <w:rPr>
          <w:rFonts w:cs="Courier New"/>
          <w:szCs w:val="24"/>
        </w:rPr>
        <w:t>CHYNNA BARBOSA, COURT REPORTER</w:t>
      </w:r>
    </w:p>
    <w:p w14:paraId="290775C5" w14:textId="77777777" w:rsidR="00814789" w:rsidRPr="00237454" w:rsidRDefault="00814789" w:rsidP="008879FC">
      <w:pPr>
        <w:spacing w:line="240" w:lineRule="auto"/>
        <w:rPr>
          <w:rFonts w:cs="Courier New"/>
          <w:szCs w:val="24"/>
        </w:rPr>
      </w:pPr>
      <w:r w:rsidRPr="00237454">
        <w:rPr>
          <w:rFonts w:cs="Courier New"/>
          <w:szCs w:val="24"/>
        </w:rPr>
        <w:t>NOTARY PUBLIC, STATE OF FLORIDA</w:t>
      </w:r>
    </w:p>
    <w:p w14:paraId="65F91353" w14:textId="77777777" w:rsidR="008879FC" w:rsidRPr="00237454" w:rsidRDefault="008879FC" w:rsidP="008879FC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</w:rPr>
      </w:pPr>
      <w:r w:rsidRPr="00237454">
        <w:rPr>
          <w:rFonts w:cs="Courier New"/>
          <w:szCs w:val="24"/>
        </w:rPr>
        <w:t>Notary Commission No:  HH 79585</w:t>
      </w:r>
    </w:p>
    <w:p w14:paraId="1F674DEA" w14:textId="77777777" w:rsidR="008879FC" w:rsidRPr="00237454" w:rsidRDefault="008879FC" w:rsidP="008879FC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</w:rPr>
      </w:pPr>
      <w:r w:rsidRPr="00237454">
        <w:rPr>
          <w:rFonts w:cs="Courier New"/>
          <w:szCs w:val="24"/>
        </w:rPr>
        <w:t>Notary Commission Exp:  01/08/2025</w:t>
      </w:r>
    </w:p>
    <w:p w14:paraId="29D4BD57" w14:textId="77777777" w:rsidR="00CE0312" w:rsidRPr="00237454" w:rsidRDefault="00CE0312" w:rsidP="006800A0">
      <w:pPr>
        <w:jc w:val="center"/>
        <w:rPr>
          <w:rFonts w:cs="Courier New"/>
          <w:szCs w:val="24"/>
        </w:rPr>
      </w:pPr>
    </w:p>
    <w:p w14:paraId="61708BB2" w14:textId="77777777" w:rsidR="00CE0312" w:rsidRPr="00237454" w:rsidRDefault="00CE0312" w:rsidP="006800A0">
      <w:pPr>
        <w:jc w:val="center"/>
        <w:rPr>
          <w:rFonts w:cs="Courier New"/>
          <w:szCs w:val="24"/>
        </w:rPr>
      </w:pPr>
    </w:p>
    <w:p w14:paraId="35AC0461" w14:textId="77777777" w:rsidR="00CE0312" w:rsidRPr="00237454" w:rsidRDefault="00CE0312" w:rsidP="006800A0">
      <w:pPr>
        <w:jc w:val="center"/>
        <w:rPr>
          <w:rFonts w:cs="Courier New"/>
          <w:szCs w:val="24"/>
        </w:rPr>
      </w:pPr>
    </w:p>
    <w:p w14:paraId="5238E605" w14:textId="77777777" w:rsidR="008879FC" w:rsidRPr="00237454" w:rsidRDefault="008879FC" w:rsidP="006800A0">
      <w:pPr>
        <w:jc w:val="center"/>
        <w:rPr>
          <w:rFonts w:cs="Courier New"/>
          <w:szCs w:val="24"/>
        </w:rPr>
      </w:pPr>
    </w:p>
    <w:p w14:paraId="1FC85860" w14:textId="77777777" w:rsidR="008879FC" w:rsidRPr="00237454" w:rsidRDefault="008879FC" w:rsidP="006800A0">
      <w:pPr>
        <w:jc w:val="center"/>
        <w:rPr>
          <w:rFonts w:cs="Courier New"/>
          <w:szCs w:val="24"/>
        </w:rPr>
      </w:pPr>
    </w:p>
    <w:p w14:paraId="01E43D0E" w14:textId="77777777" w:rsidR="008879FC" w:rsidRPr="00237454" w:rsidRDefault="008879FC" w:rsidP="006800A0">
      <w:pPr>
        <w:jc w:val="center"/>
        <w:rPr>
          <w:rFonts w:cs="Courier New"/>
          <w:szCs w:val="24"/>
        </w:rPr>
      </w:pPr>
    </w:p>
    <w:p w14:paraId="23F01101" w14:textId="77777777" w:rsidR="008879FC" w:rsidRPr="00237454" w:rsidRDefault="008879FC" w:rsidP="006800A0">
      <w:pPr>
        <w:jc w:val="center"/>
        <w:rPr>
          <w:rFonts w:cs="Courier New"/>
          <w:szCs w:val="24"/>
        </w:rPr>
      </w:pPr>
    </w:p>
    <w:p w14:paraId="7BF8422D" w14:textId="77777777" w:rsidR="008879FC" w:rsidRPr="00237454" w:rsidRDefault="008879FC" w:rsidP="006800A0">
      <w:pPr>
        <w:jc w:val="center"/>
        <w:rPr>
          <w:rFonts w:cs="Courier New"/>
          <w:szCs w:val="24"/>
        </w:rPr>
      </w:pPr>
    </w:p>
    <w:p w14:paraId="3C6FA7A9" w14:textId="77777777" w:rsidR="008879FC" w:rsidRPr="00237454" w:rsidRDefault="008879FC" w:rsidP="006800A0">
      <w:pPr>
        <w:jc w:val="center"/>
        <w:rPr>
          <w:rFonts w:cs="Courier New"/>
          <w:szCs w:val="24"/>
        </w:rPr>
      </w:pPr>
    </w:p>
    <w:p w14:paraId="1F57B34C" w14:textId="47545F94" w:rsidR="004A2F09" w:rsidRPr="00237454" w:rsidRDefault="004A2F09" w:rsidP="006800A0">
      <w:pPr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br w:type="page"/>
      </w:r>
    </w:p>
    <w:p w14:paraId="581DB8E6" w14:textId="77777777" w:rsidR="004A2F09" w:rsidRPr="00237454" w:rsidRDefault="004A2F09" w:rsidP="006800A0">
      <w:pPr>
        <w:jc w:val="center"/>
        <w:rPr>
          <w:rFonts w:cs="Courier New"/>
          <w:szCs w:val="24"/>
        </w:rPr>
        <w:sectPr w:rsidR="004A2F09" w:rsidRPr="00237454" w:rsidSect="004A2F09">
          <w:pgSz w:w="12240" w:h="15840" w:code="1"/>
          <w:pgMar w:top="1440" w:right="2074" w:bottom="1296" w:left="1728" w:header="720" w:footer="864" w:gutter="0"/>
          <w:cols w:space="720"/>
          <w:docGrid w:linePitch="326"/>
        </w:sectPr>
      </w:pPr>
    </w:p>
    <w:p w14:paraId="6F903467" w14:textId="08BA3CA8" w:rsidR="008879FC" w:rsidRPr="00237454" w:rsidRDefault="00B600A2" w:rsidP="006800A0">
      <w:pPr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lastRenderedPageBreak/>
        <w:t>JURAT PAGE</w:t>
      </w:r>
    </w:p>
    <w:p w14:paraId="3517B858" w14:textId="77777777" w:rsidR="00B600A2" w:rsidRPr="00237454" w:rsidRDefault="00B600A2" w:rsidP="006800A0">
      <w:pPr>
        <w:jc w:val="center"/>
        <w:rPr>
          <w:rFonts w:cs="Courier New"/>
          <w:szCs w:val="24"/>
        </w:rPr>
      </w:pPr>
    </w:p>
    <w:p w14:paraId="4CD303D6" w14:textId="1E95F744" w:rsidR="00B600A2" w:rsidRPr="00237454" w:rsidRDefault="00B600A2" w:rsidP="00B600A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STATE OF </w:t>
      </w:r>
      <w:proofErr w:type="gramStart"/>
      <w:r w:rsidRPr="00237454">
        <w:rPr>
          <w:rFonts w:cs="Courier New"/>
          <w:szCs w:val="24"/>
        </w:rPr>
        <w:t>FLORIDA  )</w:t>
      </w:r>
      <w:proofErr w:type="gramEnd"/>
    </w:p>
    <w:p w14:paraId="5F75956E" w14:textId="2ADB7953" w:rsidR="00B600A2" w:rsidRPr="00237454" w:rsidRDefault="00B600A2" w:rsidP="00B600A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 xml:space="preserve">       </w:t>
      </w:r>
      <w:proofErr w:type="gramStart"/>
      <w:r w:rsidRPr="00237454">
        <w:rPr>
          <w:rFonts w:cs="Courier New"/>
          <w:szCs w:val="24"/>
        </w:rPr>
        <w:t>)  :</w:t>
      </w:r>
      <w:proofErr w:type="gramEnd"/>
      <w:r w:rsidRPr="00237454">
        <w:rPr>
          <w:rFonts w:cs="Courier New"/>
          <w:szCs w:val="24"/>
        </w:rPr>
        <w:t>SS</w:t>
      </w:r>
    </w:p>
    <w:p w14:paraId="25E5D5BB" w14:textId="2800F199" w:rsidR="00B600A2" w:rsidRPr="00237454" w:rsidRDefault="00607A13" w:rsidP="00B600A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COUNTY OF </w:t>
      </w:r>
      <w:proofErr w:type="gramStart"/>
      <w:r w:rsidRPr="00237454">
        <w:rPr>
          <w:rFonts w:cs="Courier New"/>
          <w:szCs w:val="24"/>
        </w:rPr>
        <w:t>BROWARD )</w:t>
      </w:r>
      <w:proofErr w:type="gramEnd"/>
    </w:p>
    <w:p w14:paraId="2F7EAE59" w14:textId="77777777" w:rsidR="00607A13" w:rsidRPr="00237454" w:rsidRDefault="00607A13" w:rsidP="00B600A2">
      <w:pPr>
        <w:rPr>
          <w:rFonts w:cs="Courier New"/>
          <w:szCs w:val="24"/>
        </w:rPr>
      </w:pPr>
    </w:p>
    <w:p w14:paraId="78A962E8" w14:textId="34BAA2BB" w:rsidR="00607A13" w:rsidRPr="00237454" w:rsidRDefault="00607A13" w:rsidP="00B600A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proofErr w:type="gramStart"/>
      <w:r w:rsidRPr="00237454">
        <w:rPr>
          <w:rFonts w:cs="Courier New"/>
          <w:szCs w:val="24"/>
        </w:rPr>
        <w:t>I,</w:t>
      </w:r>
      <w:proofErr w:type="gramEnd"/>
      <w:r w:rsidRPr="00237454">
        <w:rPr>
          <w:rFonts w:cs="Courier New"/>
          <w:szCs w:val="24"/>
        </w:rPr>
        <w:t xml:space="preserve"> hereby certify that I have read the foregoing transcript Pages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 xml:space="preserve"> to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 xml:space="preserve"> and find the same to be true and accurate.</w:t>
      </w:r>
    </w:p>
    <w:p w14:paraId="15CE0ECC" w14:textId="77777777" w:rsidR="00607A13" w:rsidRPr="00237454" w:rsidRDefault="00607A13" w:rsidP="00B600A2">
      <w:pPr>
        <w:rPr>
          <w:rFonts w:cs="Courier New"/>
          <w:szCs w:val="24"/>
        </w:rPr>
      </w:pPr>
    </w:p>
    <w:p w14:paraId="198E4044" w14:textId="5E46495F" w:rsidR="00607A13" w:rsidRPr="00237454" w:rsidRDefault="00607A13" w:rsidP="00B600A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Any corrections made by me are set forth on the errata page attached hereto.</w:t>
      </w:r>
    </w:p>
    <w:p w14:paraId="5E34A4B9" w14:textId="77777777" w:rsidR="00607A13" w:rsidRPr="00237454" w:rsidRDefault="00607A13" w:rsidP="00B600A2">
      <w:pPr>
        <w:rPr>
          <w:rFonts w:cs="Courier New"/>
          <w:szCs w:val="24"/>
        </w:rPr>
      </w:pPr>
    </w:p>
    <w:p w14:paraId="2EAACD2C" w14:textId="677C2962" w:rsidR="00607A13" w:rsidRPr="00237454" w:rsidRDefault="00A50476" w:rsidP="00B600A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_________________________</w:t>
      </w:r>
    </w:p>
    <w:p w14:paraId="0FF8AB67" w14:textId="422C5F5E" w:rsidR="00A50476" w:rsidRPr="00237454" w:rsidRDefault="00A50476" w:rsidP="00B600A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  <w:highlight w:val="yellow"/>
        </w:rPr>
        <w:t>FIRSTNAME</w:t>
      </w:r>
      <w:r w:rsidRPr="00237454">
        <w:rPr>
          <w:rFonts w:cs="Courier New"/>
          <w:szCs w:val="24"/>
        </w:rPr>
        <w:t xml:space="preserve"> </w:t>
      </w:r>
      <w:r w:rsidRPr="00237454">
        <w:rPr>
          <w:rFonts w:cs="Courier New"/>
          <w:szCs w:val="24"/>
          <w:highlight w:val="yellow"/>
        </w:rPr>
        <w:t>LASTNAME</w:t>
      </w:r>
    </w:p>
    <w:p w14:paraId="08B1C524" w14:textId="77777777" w:rsidR="00A50476" w:rsidRPr="00237454" w:rsidRDefault="00A50476" w:rsidP="00B600A2">
      <w:pPr>
        <w:rPr>
          <w:rFonts w:cs="Courier New"/>
          <w:szCs w:val="24"/>
        </w:rPr>
      </w:pPr>
    </w:p>
    <w:p w14:paraId="2E6EB111" w14:textId="1885B50F" w:rsidR="00A50476" w:rsidRPr="00237454" w:rsidRDefault="003E4E8E" w:rsidP="00B600A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Sworn to and subscribed before me on this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 xml:space="preserve"> day of </w:t>
      </w:r>
      <w:r w:rsidRPr="00237454">
        <w:rPr>
          <w:rFonts w:cs="Courier New"/>
          <w:szCs w:val="24"/>
          <w:highlight w:val="yellow"/>
        </w:rPr>
        <w:t>MONTH</w:t>
      </w:r>
      <w:r w:rsidRPr="00237454">
        <w:rPr>
          <w:rFonts w:cs="Courier New"/>
          <w:szCs w:val="24"/>
        </w:rPr>
        <w:t>, 2023.</w:t>
      </w:r>
    </w:p>
    <w:p w14:paraId="2330D97A" w14:textId="77777777" w:rsidR="00CE0312" w:rsidRPr="00237454" w:rsidRDefault="00CE0312" w:rsidP="006800A0">
      <w:pPr>
        <w:jc w:val="center"/>
        <w:rPr>
          <w:rFonts w:cs="Courier New"/>
          <w:szCs w:val="24"/>
        </w:rPr>
      </w:pPr>
    </w:p>
    <w:p w14:paraId="2413E7CD" w14:textId="77777777" w:rsidR="00CE0312" w:rsidRPr="00237454" w:rsidRDefault="00CE0312" w:rsidP="006800A0">
      <w:pPr>
        <w:jc w:val="center"/>
        <w:rPr>
          <w:rFonts w:cs="Courier New"/>
          <w:szCs w:val="24"/>
        </w:rPr>
      </w:pPr>
    </w:p>
    <w:p w14:paraId="2AB06C14" w14:textId="77777777" w:rsidR="00CE0312" w:rsidRPr="00237454" w:rsidRDefault="00CE0312" w:rsidP="006800A0">
      <w:pPr>
        <w:jc w:val="center"/>
        <w:rPr>
          <w:rFonts w:cs="Courier New"/>
          <w:szCs w:val="24"/>
        </w:rPr>
      </w:pPr>
    </w:p>
    <w:p w14:paraId="55C2F2ED" w14:textId="77777777" w:rsidR="00F75F46" w:rsidRPr="00237454" w:rsidRDefault="00F75F46" w:rsidP="00F75F46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>_________________________________</w:t>
      </w:r>
    </w:p>
    <w:p w14:paraId="7CF994F2" w14:textId="4569A8B1" w:rsidR="00F75F46" w:rsidRPr="00237454" w:rsidRDefault="00F75F46" w:rsidP="00F75F46">
      <w:pPr>
        <w:spacing w:line="240" w:lineRule="auto"/>
        <w:rPr>
          <w:rFonts w:cs="Courier New"/>
          <w:szCs w:val="24"/>
        </w:rPr>
      </w:pPr>
      <w:r w:rsidRPr="00237454">
        <w:rPr>
          <w:rFonts w:cs="Courier New"/>
          <w:szCs w:val="24"/>
        </w:rPr>
        <w:t>N</w:t>
      </w:r>
      <w:r w:rsidR="00C44631" w:rsidRPr="00237454">
        <w:rPr>
          <w:rFonts w:cs="Courier New"/>
          <w:szCs w:val="24"/>
        </w:rPr>
        <w:t>otary Public in and for the</w:t>
      </w:r>
    </w:p>
    <w:p w14:paraId="28E22728" w14:textId="688ED3EF" w:rsidR="00C44631" w:rsidRPr="00237454" w:rsidRDefault="00C44631" w:rsidP="00F75F46">
      <w:pPr>
        <w:spacing w:line="240" w:lineRule="auto"/>
        <w:rPr>
          <w:rFonts w:cs="Courier New"/>
          <w:szCs w:val="24"/>
        </w:rPr>
      </w:pPr>
      <w:r w:rsidRPr="00237454">
        <w:rPr>
          <w:rFonts w:cs="Courier New"/>
          <w:szCs w:val="24"/>
        </w:rPr>
        <w:t>State of Florida at Large.</w:t>
      </w:r>
    </w:p>
    <w:p w14:paraId="0DD4142F" w14:textId="77777777" w:rsidR="00F75F46" w:rsidRPr="00237454" w:rsidRDefault="00F75F46" w:rsidP="00F75F46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</w:rPr>
      </w:pPr>
      <w:r w:rsidRPr="00237454">
        <w:rPr>
          <w:rFonts w:cs="Courier New"/>
          <w:szCs w:val="24"/>
        </w:rPr>
        <w:t>Notary Commission No:  HH 79585</w:t>
      </w:r>
    </w:p>
    <w:p w14:paraId="5B00EBB1" w14:textId="2790C774" w:rsidR="002330C2" w:rsidRPr="00237454" w:rsidRDefault="00F75F46" w:rsidP="00F75F46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</w:rPr>
      </w:pPr>
      <w:r w:rsidRPr="00237454">
        <w:rPr>
          <w:rFonts w:cs="Courier New"/>
          <w:szCs w:val="24"/>
        </w:rPr>
        <w:t>Notary Commission Exp:  01/08/202</w:t>
      </w:r>
    </w:p>
    <w:p w14:paraId="784079F0" w14:textId="77777777" w:rsidR="002330C2" w:rsidRPr="00237454" w:rsidRDefault="002330C2">
      <w:pPr>
        <w:tabs>
          <w:tab w:val="clear" w:pos="864"/>
          <w:tab w:val="clear" w:pos="1584"/>
          <w:tab w:val="clear" w:pos="4320"/>
        </w:tabs>
        <w:spacing w:line="240" w:lineRule="auto"/>
        <w:rPr>
          <w:rFonts w:cs="Courier New"/>
          <w:szCs w:val="24"/>
        </w:rPr>
      </w:pPr>
      <w:r w:rsidRPr="00237454">
        <w:rPr>
          <w:rFonts w:cs="Courier New"/>
          <w:szCs w:val="24"/>
        </w:rPr>
        <w:br w:type="page"/>
      </w:r>
    </w:p>
    <w:p w14:paraId="2EB9C394" w14:textId="77777777" w:rsidR="002E4C8B" w:rsidRPr="00237454" w:rsidRDefault="002E4C8B" w:rsidP="00F75F46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</w:rPr>
        <w:sectPr w:rsidR="002E4C8B" w:rsidRPr="00237454" w:rsidSect="004A2F09">
          <w:pgSz w:w="12240" w:h="15840" w:code="1"/>
          <w:pgMar w:top="1440" w:right="2074" w:bottom="1296" w:left="1728" w:header="720" w:footer="864" w:gutter="0"/>
          <w:cols w:space="720"/>
          <w:docGrid w:linePitch="326"/>
        </w:sectPr>
      </w:pPr>
    </w:p>
    <w:p w14:paraId="15496DD6" w14:textId="54AD0849" w:rsidR="009A2240" w:rsidRPr="00237454" w:rsidRDefault="00C44631" w:rsidP="002330C2">
      <w:pPr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lastRenderedPageBreak/>
        <w:t>DEPOSITION ERRATA SHEET</w:t>
      </w:r>
    </w:p>
    <w:p w14:paraId="5D888998" w14:textId="45674735" w:rsidR="00825E32" w:rsidRPr="00237454" w:rsidRDefault="00825E32" w:rsidP="00F44B62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Page No. </w:t>
      </w:r>
      <w:r w:rsidRPr="00237454">
        <w:rPr>
          <w:rFonts w:cs="Courier New"/>
          <w:szCs w:val="24"/>
          <w:highlight w:val="yellow"/>
        </w:rPr>
        <w:t>##</w:t>
      </w:r>
      <w:r w:rsidR="00F44B62" w:rsidRPr="00237454">
        <w:rPr>
          <w:rFonts w:cs="Courier New"/>
          <w:szCs w:val="24"/>
        </w:rPr>
        <w:tab/>
        <w:t xml:space="preserve">Line No. </w:t>
      </w:r>
      <w:r w:rsidR="00F44B62" w:rsidRPr="00237454">
        <w:rPr>
          <w:rFonts w:cs="Courier New"/>
          <w:szCs w:val="24"/>
          <w:highlight w:val="yellow"/>
        </w:rPr>
        <w:t>##</w:t>
      </w:r>
    </w:p>
    <w:p w14:paraId="3EC90250" w14:textId="161500AA" w:rsidR="00F44B62" w:rsidRPr="00237454" w:rsidRDefault="00F44B62" w:rsidP="00F44B62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Change to: </w:t>
      </w:r>
      <w:r w:rsidRPr="00237454">
        <w:rPr>
          <w:rFonts w:cs="Courier New"/>
          <w:szCs w:val="24"/>
          <w:highlight w:val="yellow"/>
        </w:rPr>
        <w:t>_______________________________________________</w:t>
      </w:r>
    </w:p>
    <w:p w14:paraId="2B21888D" w14:textId="23947E88" w:rsidR="00F44B62" w:rsidRPr="00237454" w:rsidRDefault="00A741C0" w:rsidP="00F44B62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Reason for change: </w:t>
      </w:r>
      <w:r w:rsidRPr="00237454">
        <w:rPr>
          <w:rFonts w:cs="Courier New"/>
          <w:szCs w:val="24"/>
          <w:highlight w:val="yellow"/>
        </w:rPr>
        <w:t>_______________________________________</w:t>
      </w:r>
    </w:p>
    <w:p w14:paraId="586CAE5A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Page No.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ab/>
        <w:t xml:space="preserve">Line No. </w:t>
      </w:r>
      <w:r w:rsidRPr="00237454">
        <w:rPr>
          <w:rFonts w:cs="Courier New"/>
          <w:szCs w:val="24"/>
          <w:highlight w:val="yellow"/>
        </w:rPr>
        <w:t>##</w:t>
      </w:r>
    </w:p>
    <w:p w14:paraId="5C69A8A2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Change to: </w:t>
      </w:r>
      <w:r w:rsidRPr="00237454">
        <w:rPr>
          <w:rFonts w:cs="Courier New"/>
          <w:szCs w:val="24"/>
          <w:highlight w:val="yellow"/>
        </w:rPr>
        <w:t>_______________________________________________</w:t>
      </w:r>
    </w:p>
    <w:p w14:paraId="5C7724F1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Reason for change: </w:t>
      </w:r>
      <w:r w:rsidRPr="00237454">
        <w:rPr>
          <w:rFonts w:cs="Courier New"/>
          <w:szCs w:val="24"/>
          <w:highlight w:val="yellow"/>
        </w:rPr>
        <w:t>_______________________________________</w:t>
      </w:r>
    </w:p>
    <w:p w14:paraId="2A7029AE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Page No.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ab/>
        <w:t xml:space="preserve">Line No. </w:t>
      </w:r>
      <w:r w:rsidRPr="00237454">
        <w:rPr>
          <w:rFonts w:cs="Courier New"/>
          <w:szCs w:val="24"/>
          <w:highlight w:val="yellow"/>
        </w:rPr>
        <w:t>##</w:t>
      </w:r>
    </w:p>
    <w:p w14:paraId="2BFBC6AA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Change to: </w:t>
      </w:r>
      <w:r w:rsidRPr="00237454">
        <w:rPr>
          <w:rFonts w:cs="Courier New"/>
          <w:szCs w:val="24"/>
          <w:highlight w:val="yellow"/>
        </w:rPr>
        <w:t>_______________________________________________</w:t>
      </w:r>
    </w:p>
    <w:p w14:paraId="7501220D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Reason for change: </w:t>
      </w:r>
      <w:r w:rsidRPr="00237454">
        <w:rPr>
          <w:rFonts w:cs="Courier New"/>
          <w:szCs w:val="24"/>
          <w:highlight w:val="yellow"/>
        </w:rPr>
        <w:t>_______________________________________</w:t>
      </w:r>
    </w:p>
    <w:p w14:paraId="3C3F7667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Page No.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ab/>
        <w:t xml:space="preserve">Line No. </w:t>
      </w:r>
      <w:r w:rsidRPr="00237454">
        <w:rPr>
          <w:rFonts w:cs="Courier New"/>
          <w:szCs w:val="24"/>
          <w:highlight w:val="yellow"/>
        </w:rPr>
        <w:t>##</w:t>
      </w:r>
    </w:p>
    <w:p w14:paraId="69AE1246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Change to: </w:t>
      </w:r>
      <w:r w:rsidRPr="00237454">
        <w:rPr>
          <w:rFonts w:cs="Courier New"/>
          <w:szCs w:val="24"/>
          <w:highlight w:val="yellow"/>
        </w:rPr>
        <w:t>_______________________________________________</w:t>
      </w:r>
    </w:p>
    <w:p w14:paraId="560004DC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Reason for change: </w:t>
      </w:r>
      <w:r w:rsidRPr="00237454">
        <w:rPr>
          <w:rFonts w:cs="Courier New"/>
          <w:szCs w:val="24"/>
          <w:highlight w:val="yellow"/>
        </w:rPr>
        <w:t>_______________________________________</w:t>
      </w:r>
    </w:p>
    <w:p w14:paraId="5D376117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Page No.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ab/>
        <w:t xml:space="preserve">Line No. </w:t>
      </w:r>
      <w:r w:rsidRPr="00237454">
        <w:rPr>
          <w:rFonts w:cs="Courier New"/>
          <w:szCs w:val="24"/>
          <w:highlight w:val="yellow"/>
        </w:rPr>
        <w:t>##</w:t>
      </w:r>
    </w:p>
    <w:p w14:paraId="3094A153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Change to: </w:t>
      </w:r>
      <w:r w:rsidRPr="00237454">
        <w:rPr>
          <w:rFonts w:cs="Courier New"/>
          <w:szCs w:val="24"/>
          <w:highlight w:val="yellow"/>
        </w:rPr>
        <w:t>_______________________________________________</w:t>
      </w:r>
    </w:p>
    <w:p w14:paraId="50FDAB31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Reason for change: </w:t>
      </w:r>
      <w:r w:rsidRPr="00237454">
        <w:rPr>
          <w:rFonts w:cs="Courier New"/>
          <w:szCs w:val="24"/>
          <w:highlight w:val="yellow"/>
        </w:rPr>
        <w:t>_______________________________________</w:t>
      </w:r>
    </w:p>
    <w:p w14:paraId="312D5DD3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Page No.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ab/>
        <w:t xml:space="preserve">Line No. </w:t>
      </w:r>
      <w:r w:rsidRPr="00237454">
        <w:rPr>
          <w:rFonts w:cs="Courier New"/>
          <w:szCs w:val="24"/>
          <w:highlight w:val="yellow"/>
        </w:rPr>
        <w:t>##</w:t>
      </w:r>
    </w:p>
    <w:p w14:paraId="347527A4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Change to: </w:t>
      </w:r>
      <w:r w:rsidRPr="00237454">
        <w:rPr>
          <w:rFonts w:cs="Courier New"/>
          <w:szCs w:val="24"/>
          <w:highlight w:val="yellow"/>
        </w:rPr>
        <w:t>_______________________________________________</w:t>
      </w:r>
    </w:p>
    <w:p w14:paraId="0D7E9D11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Reason for change: </w:t>
      </w:r>
      <w:r w:rsidRPr="00237454">
        <w:rPr>
          <w:rFonts w:cs="Courier New"/>
          <w:szCs w:val="24"/>
          <w:highlight w:val="yellow"/>
        </w:rPr>
        <w:t>_______________________________________</w:t>
      </w:r>
    </w:p>
    <w:p w14:paraId="1BA74438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Page No.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ab/>
        <w:t xml:space="preserve">Line No. </w:t>
      </w:r>
      <w:r w:rsidRPr="00237454">
        <w:rPr>
          <w:rFonts w:cs="Courier New"/>
          <w:szCs w:val="24"/>
          <w:highlight w:val="yellow"/>
        </w:rPr>
        <w:t>##</w:t>
      </w:r>
    </w:p>
    <w:p w14:paraId="7AF0DE2C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Change to: </w:t>
      </w:r>
      <w:r w:rsidRPr="00237454">
        <w:rPr>
          <w:rFonts w:cs="Courier New"/>
          <w:szCs w:val="24"/>
          <w:highlight w:val="yellow"/>
        </w:rPr>
        <w:t>_______________________________________________</w:t>
      </w:r>
    </w:p>
    <w:p w14:paraId="05884948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Reason for change: </w:t>
      </w:r>
      <w:r w:rsidRPr="00237454">
        <w:rPr>
          <w:rFonts w:cs="Courier New"/>
          <w:szCs w:val="24"/>
          <w:highlight w:val="yellow"/>
        </w:rPr>
        <w:t>_______________________________________</w:t>
      </w:r>
    </w:p>
    <w:p w14:paraId="3796135B" w14:textId="77777777" w:rsidR="0029578E" w:rsidRPr="00237454" w:rsidRDefault="0029578E" w:rsidP="00F44B62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</w:p>
    <w:p w14:paraId="7D49604C" w14:textId="77777777" w:rsidR="0029578E" w:rsidRPr="00237454" w:rsidRDefault="0029578E" w:rsidP="0029578E">
      <w:pPr>
        <w:rPr>
          <w:rFonts w:cs="Courier New"/>
          <w:szCs w:val="24"/>
        </w:rPr>
      </w:pPr>
    </w:p>
    <w:p w14:paraId="3A8A4C3E" w14:textId="5D95DDC3" w:rsidR="00507027" w:rsidRPr="00237454" w:rsidRDefault="0029578E" w:rsidP="00E556EA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SIGNATURE: ____________________________ </w:t>
      </w:r>
      <w:r w:rsidR="00E556EA" w:rsidRPr="00237454">
        <w:rPr>
          <w:rFonts w:cs="Courier New"/>
          <w:szCs w:val="24"/>
        </w:rPr>
        <w:t>DATE: ____________</w:t>
      </w:r>
    </w:p>
    <w:sectPr w:rsidR="00507027" w:rsidRPr="00237454" w:rsidSect="004A2F09">
      <w:pgSz w:w="12240" w:h="15840" w:code="1"/>
      <w:pgMar w:top="1440" w:right="2074" w:bottom="1296" w:left="1728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6D850" w14:textId="77777777" w:rsidR="008525F4" w:rsidRDefault="008525F4">
      <w:pPr>
        <w:spacing w:line="240" w:lineRule="auto"/>
      </w:pPr>
      <w:r>
        <w:separator/>
      </w:r>
    </w:p>
  </w:endnote>
  <w:endnote w:type="continuationSeparator" w:id="0">
    <w:p w14:paraId="009691A3" w14:textId="77777777" w:rsidR="008525F4" w:rsidRDefault="008525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E5A2F" w14:textId="77777777" w:rsidR="008525F4" w:rsidRDefault="008525F4">
      <w:pPr>
        <w:spacing w:line="240" w:lineRule="auto"/>
      </w:pPr>
      <w:r>
        <w:separator/>
      </w:r>
    </w:p>
  </w:footnote>
  <w:footnote w:type="continuationSeparator" w:id="0">
    <w:p w14:paraId="13AEA2F4" w14:textId="77777777" w:rsidR="008525F4" w:rsidRDefault="008525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9D416" w14:textId="1EC5D9DF" w:rsidR="00464469" w:rsidRDefault="003E6118" w:rsidP="002330C2">
    <w:pPr>
      <w:pStyle w:val="Header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457337A" wp14:editId="10BF8C5F">
              <wp:simplePos x="0" y="0"/>
              <wp:positionH relativeFrom="column">
                <wp:posOffset>-493395</wp:posOffset>
              </wp:positionH>
              <wp:positionV relativeFrom="paragraph">
                <wp:posOffset>420548</wp:posOffset>
              </wp:positionV>
              <wp:extent cx="381000" cy="1404620"/>
              <wp:effectExtent l="0" t="0" r="0" b="762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25CCAA" w14:textId="2817AB81" w:rsidR="00FA7D2F" w:rsidRDefault="00FA7D2F" w:rsidP="00FA7D2F">
                          <w:pPr>
                            <w:jc w:val="right"/>
                          </w:pPr>
                          <w:r>
                            <w:t>1</w:t>
                          </w:r>
                        </w:p>
                        <w:p w14:paraId="44EB4ACA" w14:textId="56457D82" w:rsidR="00FA7D2F" w:rsidRDefault="00FA7D2F" w:rsidP="00FA7D2F">
                          <w:pPr>
                            <w:jc w:val="right"/>
                          </w:pPr>
                          <w:r>
                            <w:t>2</w:t>
                          </w:r>
                        </w:p>
                        <w:p w14:paraId="747BD523" w14:textId="0282659D" w:rsidR="00FA7D2F" w:rsidRDefault="00FA7D2F" w:rsidP="00FA7D2F">
                          <w:pPr>
                            <w:jc w:val="right"/>
                          </w:pPr>
                          <w:r>
                            <w:t>3</w:t>
                          </w:r>
                        </w:p>
                        <w:p w14:paraId="41396E61" w14:textId="6E04E10B" w:rsidR="00FA7D2F" w:rsidRDefault="00FA7D2F" w:rsidP="00FA7D2F">
                          <w:pPr>
                            <w:jc w:val="right"/>
                          </w:pPr>
                          <w:r>
                            <w:t>4</w:t>
                          </w:r>
                        </w:p>
                        <w:p w14:paraId="674D33FA" w14:textId="6D5C878C" w:rsidR="00FA7D2F" w:rsidRDefault="00FA7D2F" w:rsidP="00FA7D2F">
                          <w:pPr>
                            <w:jc w:val="right"/>
                          </w:pPr>
                          <w:r>
                            <w:t>5</w:t>
                          </w:r>
                        </w:p>
                        <w:p w14:paraId="445FB889" w14:textId="0A538C1E" w:rsidR="00FA7D2F" w:rsidRDefault="00FA7D2F" w:rsidP="00FA7D2F">
                          <w:pPr>
                            <w:jc w:val="right"/>
                          </w:pPr>
                          <w:r>
                            <w:t>6</w:t>
                          </w:r>
                        </w:p>
                        <w:p w14:paraId="5AB17075" w14:textId="66660AF6" w:rsidR="00FA7D2F" w:rsidRDefault="00FA7D2F" w:rsidP="00FA7D2F">
                          <w:pPr>
                            <w:jc w:val="right"/>
                          </w:pPr>
                          <w:r>
                            <w:t>7</w:t>
                          </w:r>
                        </w:p>
                        <w:p w14:paraId="731D1124" w14:textId="6E4B3BD0" w:rsidR="00FA7D2F" w:rsidRDefault="00FA7D2F" w:rsidP="00FA7D2F">
                          <w:pPr>
                            <w:jc w:val="right"/>
                          </w:pPr>
                          <w:r>
                            <w:t>8</w:t>
                          </w:r>
                        </w:p>
                        <w:p w14:paraId="4B6433FD" w14:textId="2DCAC5BF" w:rsidR="00FA7D2F" w:rsidRDefault="00FA7D2F" w:rsidP="00FA7D2F">
                          <w:pPr>
                            <w:jc w:val="right"/>
                          </w:pPr>
                          <w:r>
                            <w:t>9</w:t>
                          </w:r>
                        </w:p>
                        <w:p w14:paraId="7AA25010" w14:textId="2FAD4D17" w:rsidR="00FA7D2F" w:rsidRDefault="00FA7D2F" w:rsidP="00FA7D2F">
                          <w:pPr>
                            <w:jc w:val="right"/>
                          </w:pPr>
                          <w:r>
                            <w:t>10</w:t>
                          </w:r>
                        </w:p>
                        <w:p w14:paraId="668DC8B1" w14:textId="7DD501A1" w:rsidR="00FA7D2F" w:rsidRDefault="00FA7D2F" w:rsidP="00FA7D2F">
                          <w:pPr>
                            <w:jc w:val="right"/>
                          </w:pPr>
                          <w:r>
                            <w:t>11</w:t>
                          </w:r>
                        </w:p>
                        <w:p w14:paraId="700BA2D1" w14:textId="7F8264F5" w:rsidR="00FA7D2F" w:rsidRDefault="00FA7D2F" w:rsidP="00FA7D2F">
                          <w:pPr>
                            <w:jc w:val="right"/>
                          </w:pPr>
                          <w:r>
                            <w:t>12</w:t>
                          </w:r>
                        </w:p>
                        <w:p w14:paraId="4A576B8E" w14:textId="2EBDFCBE" w:rsidR="00FA7D2F" w:rsidRDefault="00FA7D2F" w:rsidP="00FA7D2F">
                          <w:pPr>
                            <w:jc w:val="right"/>
                          </w:pPr>
                          <w:r>
                            <w:t>13</w:t>
                          </w:r>
                        </w:p>
                        <w:p w14:paraId="67939AF8" w14:textId="16073B5D" w:rsidR="00FA7D2F" w:rsidRDefault="00FA7D2F" w:rsidP="00FA7D2F">
                          <w:pPr>
                            <w:jc w:val="right"/>
                          </w:pPr>
                          <w:r>
                            <w:t>14</w:t>
                          </w:r>
                        </w:p>
                        <w:p w14:paraId="1C4E7483" w14:textId="76341730" w:rsidR="00FA7D2F" w:rsidRDefault="00FA7D2F" w:rsidP="00FA7D2F">
                          <w:pPr>
                            <w:jc w:val="right"/>
                          </w:pPr>
                          <w:r>
                            <w:t>15</w:t>
                          </w:r>
                        </w:p>
                        <w:p w14:paraId="36093B27" w14:textId="01A96D7C" w:rsidR="00FA7D2F" w:rsidRDefault="00FA7D2F" w:rsidP="00FA7D2F">
                          <w:pPr>
                            <w:jc w:val="right"/>
                          </w:pPr>
                          <w:r>
                            <w:t>16</w:t>
                          </w:r>
                        </w:p>
                        <w:p w14:paraId="316E96AB" w14:textId="43F28372" w:rsidR="00FA7D2F" w:rsidRDefault="00FA7D2F" w:rsidP="00FA7D2F">
                          <w:pPr>
                            <w:jc w:val="right"/>
                          </w:pPr>
                          <w:r>
                            <w:t>17</w:t>
                          </w:r>
                        </w:p>
                        <w:p w14:paraId="025CA460" w14:textId="704C92F0" w:rsidR="00FA7D2F" w:rsidRDefault="00FA7D2F" w:rsidP="00FA7D2F">
                          <w:pPr>
                            <w:jc w:val="right"/>
                          </w:pPr>
                          <w:r>
                            <w:t>18</w:t>
                          </w:r>
                        </w:p>
                        <w:p w14:paraId="430C5D51" w14:textId="7C8C1817" w:rsidR="00FA7D2F" w:rsidRDefault="00FA7D2F" w:rsidP="00FA7D2F">
                          <w:pPr>
                            <w:jc w:val="right"/>
                          </w:pPr>
                          <w:r>
                            <w:t>19</w:t>
                          </w:r>
                        </w:p>
                        <w:p w14:paraId="2368D7CE" w14:textId="12755671" w:rsidR="00FA7D2F" w:rsidRDefault="00FA7D2F" w:rsidP="00FA7D2F">
                          <w:pPr>
                            <w:jc w:val="right"/>
                          </w:pPr>
                          <w:r>
                            <w:t>20</w:t>
                          </w:r>
                        </w:p>
                        <w:p w14:paraId="2EE7178F" w14:textId="734ADDB0" w:rsidR="00FA7D2F" w:rsidRDefault="00FA7D2F" w:rsidP="00FA7D2F">
                          <w:pPr>
                            <w:jc w:val="right"/>
                          </w:pPr>
                          <w:r>
                            <w:t>21</w:t>
                          </w:r>
                        </w:p>
                        <w:p w14:paraId="7C56378A" w14:textId="1D2B9A7F" w:rsidR="00FA7D2F" w:rsidRDefault="00FA7D2F" w:rsidP="00FA7D2F">
                          <w:pPr>
                            <w:jc w:val="right"/>
                          </w:pPr>
                          <w:r>
                            <w:t>22</w:t>
                          </w:r>
                        </w:p>
                        <w:p w14:paraId="031557D1" w14:textId="06781BCE" w:rsidR="00FA7D2F" w:rsidRDefault="00FA7D2F" w:rsidP="00FA7D2F">
                          <w:pPr>
                            <w:jc w:val="right"/>
                          </w:pPr>
                          <w:r>
                            <w:t>23</w:t>
                          </w:r>
                        </w:p>
                        <w:p w14:paraId="02A1C3E2" w14:textId="767B1F5D" w:rsidR="00FA7D2F" w:rsidRDefault="00FA7D2F" w:rsidP="00FA7D2F">
                          <w:pPr>
                            <w:jc w:val="right"/>
                          </w:pPr>
                          <w:r>
                            <w:t>24</w:t>
                          </w:r>
                        </w:p>
                        <w:p w14:paraId="446BB9FE" w14:textId="6ABA4B45" w:rsidR="00FA7D2F" w:rsidRDefault="00FA7D2F" w:rsidP="00FA7D2F">
                          <w:pPr>
                            <w:jc w:val="right"/>
                          </w:pPr>
                          <w:r>
                            <w:t>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45733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38.85pt;margin-top:33.1pt;width:30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" stroked="f">
              <v:textbox style="mso-fit-shape-to-text:t">
                <w:txbxContent>
                  <w:p w14:paraId="5025CCAA" w14:textId="2817AB81" w:rsidR="00FA7D2F" w:rsidRDefault="00FA7D2F" w:rsidP="00FA7D2F">
                    <w:pPr>
                      <w:jc w:val="right"/>
                    </w:pPr>
                    <w:r>
                      <w:t>1</w:t>
                    </w:r>
                  </w:p>
                  <w:p w14:paraId="44EB4ACA" w14:textId="56457D82" w:rsidR="00FA7D2F" w:rsidRDefault="00FA7D2F" w:rsidP="00FA7D2F">
                    <w:pPr>
                      <w:jc w:val="right"/>
                    </w:pPr>
                    <w:r>
                      <w:t>2</w:t>
                    </w:r>
                  </w:p>
                  <w:p w14:paraId="747BD523" w14:textId="0282659D" w:rsidR="00FA7D2F" w:rsidRDefault="00FA7D2F" w:rsidP="00FA7D2F">
                    <w:pPr>
                      <w:jc w:val="right"/>
                    </w:pPr>
                    <w:r>
                      <w:t>3</w:t>
                    </w:r>
                  </w:p>
                  <w:p w14:paraId="41396E61" w14:textId="6E04E10B" w:rsidR="00FA7D2F" w:rsidRDefault="00FA7D2F" w:rsidP="00FA7D2F">
                    <w:pPr>
                      <w:jc w:val="right"/>
                    </w:pPr>
                    <w:r>
                      <w:t>4</w:t>
                    </w:r>
                  </w:p>
                  <w:p w14:paraId="674D33FA" w14:textId="6D5C878C" w:rsidR="00FA7D2F" w:rsidRDefault="00FA7D2F" w:rsidP="00FA7D2F">
                    <w:pPr>
                      <w:jc w:val="right"/>
                    </w:pPr>
                    <w:r>
                      <w:t>5</w:t>
                    </w:r>
                  </w:p>
                  <w:p w14:paraId="445FB889" w14:textId="0A538C1E" w:rsidR="00FA7D2F" w:rsidRDefault="00FA7D2F" w:rsidP="00FA7D2F">
                    <w:pPr>
                      <w:jc w:val="right"/>
                    </w:pPr>
                    <w:r>
                      <w:t>6</w:t>
                    </w:r>
                  </w:p>
                  <w:p w14:paraId="5AB17075" w14:textId="66660AF6" w:rsidR="00FA7D2F" w:rsidRDefault="00FA7D2F" w:rsidP="00FA7D2F">
                    <w:pPr>
                      <w:jc w:val="right"/>
                    </w:pPr>
                    <w:r>
                      <w:t>7</w:t>
                    </w:r>
                  </w:p>
                  <w:p w14:paraId="731D1124" w14:textId="6E4B3BD0" w:rsidR="00FA7D2F" w:rsidRDefault="00FA7D2F" w:rsidP="00FA7D2F">
                    <w:pPr>
                      <w:jc w:val="right"/>
                    </w:pPr>
                    <w:r>
                      <w:t>8</w:t>
                    </w:r>
                  </w:p>
                  <w:p w14:paraId="4B6433FD" w14:textId="2DCAC5BF" w:rsidR="00FA7D2F" w:rsidRDefault="00FA7D2F" w:rsidP="00FA7D2F">
                    <w:pPr>
                      <w:jc w:val="right"/>
                    </w:pPr>
                    <w:r>
                      <w:t>9</w:t>
                    </w:r>
                  </w:p>
                  <w:p w14:paraId="7AA25010" w14:textId="2FAD4D17" w:rsidR="00FA7D2F" w:rsidRDefault="00FA7D2F" w:rsidP="00FA7D2F">
                    <w:pPr>
                      <w:jc w:val="right"/>
                    </w:pPr>
                    <w:r>
                      <w:t>10</w:t>
                    </w:r>
                  </w:p>
                  <w:p w14:paraId="668DC8B1" w14:textId="7DD501A1" w:rsidR="00FA7D2F" w:rsidRDefault="00FA7D2F" w:rsidP="00FA7D2F">
                    <w:pPr>
                      <w:jc w:val="right"/>
                    </w:pPr>
                    <w:r>
                      <w:t>11</w:t>
                    </w:r>
                  </w:p>
                  <w:p w14:paraId="700BA2D1" w14:textId="7F8264F5" w:rsidR="00FA7D2F" w:rsidRDefault="00FA7D2F" w:rsidP="00FA7D2F">
                    <w:pPr>
                      <w:jc w:val="right"/>
                    </w:pPr>
                    <w:r>
                      <w:t>12</w:t>
                    </w:r>
                  </w:p>
                  <w:p w14:paraId="4A576B8E" w14:textId="2EBDFCBE" w:rsidR="00FA7D2F" w:rsidRDefault="00FA7D2F" w:rsidP="00FA7D2F">
                    <w:pPr>
                      <w:jc w:val="right"/>
                    </w:pPr>
                    <w:r>
                      <w:t>13</w:t>
                    </w:r>
                  </w:p>
                  <w:p w14:paraId="67939AF8" w14:textId="16073B5D" w:rsidR="00FA7D2F" w:rsidRDefault="00FA7D2F" w:rsidP="00FA7D2F">
                    <w:pPr>
                      <w:jc w:val="right"/>
                    </w:pPr>
                    <w:r>
                      <w:t>14</w:t>
                    </w:r>
                  </w:p>
                  <w:p w14:paraId="1C4E7483" w14:textId="76341730" w:rsidR="00FA7D2F" w:rsidRDefault="00FA7D2F" w:rsidP="00FA7D2F">
                    <w:pPr>
                      <w:jc w:val="right"/>
                    </w:pPr>
                    <w:r>
                      <w:t>15</w:t>
                    </w:r>
                  </w:p>
                  <w:p w14:paraId="36093B27" w14:textId="01A96D7C" w:rsidR="00FA7D2F" w:rsidRDefault="00FA7D2F" w:rsidP="00FA7D2F">
                    <w:pPr>
                      <w:jc w:val="right"/>
                    </w:pPr>
                    <w:r>
                      <w:t>16</w:t>
                    </w:r>
                  </w:p>
                  <w:p w14:paraId="316E96AB" w14:textId="43F28372" w:rsidR="00FA7D2F" w:rsidRDefault="00FA7D2F" w:rsidP="00FA7D2F">
                    <w:pPr>
                      <w:jc w:val="right"/>
                    </w:pPr>
                    <w:r>
                      <w:t>17</w:t>
                    </w:r>
                  </w:p>
                  <w:p w14:paraId="025CA460" w14:textId="704C92F0" w:rsidR="00FA7D2F" w:rsidRDefault="00FA7D2F" w:rsidP="00FA7D2F">
                    <w:pPr>
                      <w:jc w:val="right"/>
                    </w:pPr>
                    <w:r>
                      <w:t>18</w:t>
                    </w:r>
                  </w:p>
                  <w:p w14:paraId="430C5D51" w14:textId="7C8C1817" w:rsidR="00FA7D2F" w:rsidRDefault="00FA7D2F" w:rsidP="00FA7D2F">
                    <w:pPr>
                      <w:jc w:val="right"/>
                    </w:pPr>
                    <w:r>
                      <w:t>19</w:t>
                    </w:r>
                  </w:p>
                  <w:p w14:paraId="2368D7CE" w14:textId="12755671" w:rsidR="00FA7D2F" w:rsidRDefault="00FA7D2F" w:rsidP="00FA7D2F">
                    <w:pPr>
                      <w:jc w:val="right"/>
                    </w:pPr>
                    <w:r>
                      <w:t>20</w:t>
                    </w:r>
                  </w:p>
                  <w:p w14:paraId="2EE7178F" w14:textId="734ADDB0" w:rsidR="00FA7D2F" w:rsidRDefault="00FA7D2F" w:rsidP="00FA7D2F">
                    <w:pPr>
                      <w:jc w:val="right"/>
                    </w:pPr>
                    <w:r>
                      <w:t>21</w:t>
                    </w:r>
                  </w:p>
                  <w:p w14:paraId="7C56378A" w14:textId="1D2B9A7F" w:rsidR="00FA7D2F" w:rsidRDefault="00FA7D2F" w:rsidP="00FA7D2F">
                    <w:pPr>
                      <w:jc w:val="right"/>
                    </w:pPr>
                    <w:r>
                      <w:t>22</w:t>
                    </w:r>
                  </w:p>
                  <w:p w14:paraId="031557D1" w14:textId="06781BCE" w:rsidR="00FA7D2F" w:rsidRDefault="00FA7D2F" w:rsidP="00FA7D2F">
                    <w:pPr>
                      <w:jc w:val="right"/>
                    </w:pPr>
                    <w:r>
                      <w:t>23</w:t>
                    </w:r>
                  </w:p>
                  <w:p w14:paraId="02A1C3E2" w14:textId="767B1F5D" w:rsidR="00FA7D2F" w:rsidRDefault="00FA7D2F" w:rsidP="00FA7D2F">
                    <w:pPr>
                      <w:jc w:val="right"/>
                    </w:pPr>
                    <w:r>
                      <w:t>24</w:t>
                    </w:r>
                  </w:p>
                  <w:p w14:paraId="446BB9FE" w14:textId="6ABA4B45" w:rsidR="00FA7D2F" w:rsidRDefault="00FA7D2F" w:rsidP="00FA7D2F">
                    <w:pPr>
                      <w:jc w:val="right"/>
                    </w:pPr>
                    <w:r>
                      <w:t>25</w:t>
                    </w:r>
                  </w:p>
                </w:txbxContent>
              </v:textbox>
            </v:shape>
          </w:pict>
        </mc:Fallback>
      </mc:AlternateContent>
    </w:r>
    <w:r w:rsidR="008D35C4">
      <w:fldChar w:fldCharType="begin"/>
    </w:r>
    <w:r w:rsidR="008D35C4">
      <w:instrText xml:space="preserve"> PAGE   \* MERGEFORMAT </w:instrText>
    </w:r>
    <w:r w:rsidR="008D35C4">
      <w:fldChar w:fldCharType="separate"/>
    </w:r>
    <w:r w:rsidR="008D35C4">
      <w:rPr>
        <w:noProof/>
      </w:rPr>
      <w:t>2</w:t>
    </w:r>
    <w:r w:rsidR="008D35C4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0C7F6" w14:textId="1FA99F4B" w:rsidR="00DF6C84" w:rsidRDefault="008D35C4" w:rsidP="008F09C8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3CDA0" w14:textId="77777777" w:rsidR="007513EE" w:rsidRDefault="007513EE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4244DB7" w14:textId="77777777" w:rsidR="007513EE" w:rsidRDefault="007513E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078B7" w14:textId="77777777" w:rsidR="005E7EDF" w:rsidRDefault="005E7EDF" w:rsidP="009A4742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ExtraLineSpacing/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ttorneyName" w:val="0"/>
    <w:docVar w:name="CaptionBoxStyle" w:val="4"/>
    <w:docVar w:name="CourtAlignment" w:val="0"/>
    <w:docVar w:name="CourtName" w:val="~"/>
    <w:docVar w:name="FirmInFtr" w:val="0"/>
    <w:docVar w:name="FirmInSigBlkStyle" w:val="0"/>
    <w:docVar w:name="FirstLineNum" w:val="1"/>
    <w:docVar w:name="FirstPleadingLine" w:val="1"/>
    <w:docVar w:name="Font" w:val="Courier New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5"/>
    <w:docVar w:name="PageNumsInFtr" w:val="-1"/>
    <w:docVar w:name="RightBorderStyle" w:val="1"/>
    <w:docVar w:name="SigBlkYes" w:val="0"/>
    <w:docVar w:name="SignWith" w:val=" "/>
    <w:docVar w:name="SummaryInFtr" w:val="0"/>
  </w:docVars>
  <w:rsids>
    <w:rsidRoot w:val="008F09C8"/>
    <w:rsid w:val="00015ACA"/>
    <w:rsid w:val="00034904"/>
    <w:rsid w:val="00061762"/>
    <w:rsid w:val="000751E8"/>
    <w:rsid w:val="00085DDB"/>
    <w:rsid w:val="000B0D37"/>
    <w:rsid w:val="000D79D1"/>
    <w:rsid w:val="000F02C2"/>
    <w:rsid w:val="000F0E87"/>
    <w:rsid w:val="00111217"/>
    <w:rsid w:val="0011589E"/>
    <w:rsid w:val="0011679C"/>
    <w:rsid w:val="001211B2"/>
    <w:rsid w:val="001449E8"/>
    <w:rsid w:val="00165ECE"/>
    <w:rsid w:val="00170EC7"/>
    <w:rsid w:val="001753F4"/>
    <w:rsid w:val="00187174"/>
    <w:rsid w:val="001A1995"/>
    <w:rsid w:val="00200E19"/>
    <w:rsid w:val="00206C01"/>
    <w:rsid w:val="0022268B"/>
    <w:rsid w:val="002330C2"/>
    <w:rsid w:val="00237454"/>
    <w:rsid w:val="002660DA"/>
    <w:rsid w:val="0029578E"/>
    <w:rsid w:val="002C41F6"/>
    <w:rsid w:val="002C76D9"/>
    <w:rsid w:val="002D140D"/>
    <w:rsid w:val="002D517B"/>
    <w:rsid w:val="002E4C8B"/>
    <w:rsid w:val="002E57E9"/>
    <w:rsid w:val="002E7261"/>
    <w:rsid w:val="002F3127"/>
    <w:rsid w:val="00332827"/>
    <w:rsid w:val="00347F80"/>
    <w:rsid w:val="00355024"/>
    <w:rsid w:val="00383FA9"/>
    <w:rsid w:val="003C15C4"/>
    <w:rsid w:val="003E4E8E"/>
    <w:rsid w:val="003E54D5"/>
    <w:rsid w:val="003E6118"/>
    <w:rsid w:val="003E69CD"/>
    <w:rsid w:val="003F1880"/>
    <w:rsid w:val="004209C8"/>
    <w:rsid w:val="00430C52"/>
    <w:rsid w:val="004637ED"/>
    <w:rsid w:val="00464469"/>
    <w:rsid w:val="00477230"/>
    <w:rsid w:val="0048302F"/>
    <w:rsid w:val="004A2F09"/>
    <w:rsid w:val="004C520B"/>
    <w:rsid w:val="004C5904"/>
    <w:rsid w:val="00507027"/>
    <w:rsid w:val="0054094B"/>
    <w:rsid w:val="005B16BD"/>
    <w:rsid w:val="005B2690"/>
    <w:rsid w:val="005D3873"/>
    <w:rsid w:val="005E7EDF"/>
    <w:rsid w:val="005F0B67"/>
    <w:rsid w:val="00607A13"/>
    <w:rsid w:val="00607A39"/>
    <w:rsid w:val="00611710"/>
    <w:rsid w:val="00615920"/>
    <w:rsid w:val="0064152E"/>
    <w:rsid w:val="006800A0"/>
    <w:rsid w:val="006934B8"/>
    <w:rsid w:val="006C4B04"/>
    <w:rsid w:val="007261AC"/>
    <w:rsid w:val="00745388"/>
    <w:rsid w:val="00746EA2"/>
    <w:rsid w:val="007513EE"/>
    <w:rsid w:val="007916A8"/>
    <w:rsid w:val="007C53A3"/>
    <w:rsid w:val="007E0325"/>
    <w:rsid w:val="00814789"/>
    <w:rsid w:val="00825E32"/>
    <w:rsid w:val="00832661"/>
    <w:rsid w:val="00834631"/>
    <w:rsid w:val="008525F4"/>
    <w:rsid w:val="0086633E"/>
    <w:rsid w:val="008879FC"/>
    <w:rsid w:val="008A117E"/>
    <w:rsid w:val="008D1E99"/>
    <w:rsid w:val="008D35C4"/>
    <w:rsid w:val="008E653A"/>
    <w:rsid w:val="008F09C8"/>
    <w:rsid w:val="00923588"/>
    <w:rsid w:val="0093565F"/>
    <w:rsid w:val="00940A10"/>
    <w:rsid w:val="00943543"/>
    <w:rsid w:val="00964B62"/>
    <w:rsid w:val="00965D75"/>
    <w:rsid w:val="00980BBF"/>
    <w:rsid w:val="009A0A0E"/>
    <w:rsid w:val="009A2240"/>
    <w:rsid w:val="009A4742"/>
    <w:rsid w:val="009D1FC9"/>
    <w:rsid w:val="009D4F42"/>
    <w:rsid w:val="009D6BAB"/>
    <w:rsid w:val="00A42DF3"/>
    <w:rsid w:val="00A50476"/>
    <w:rsid w:val="00A53CE2"/>
    <w:rsid w:val="00A54BEA"/>
    <w:rsid w:val="00A63463"/>
    <w:rsid w:val="00A741C0"/>
    <w:rsid w:val="00AB111F"/>
    <w:rsid w:val="00AD1824"/>
    <w:rsid w:val="00AF786E"/>
    <w:rsid w:val="00B12CF7"/>
    <w:rsid w:val="00B51BB9"/>
    <w:rsid w:val="00B55F33"/>
    <w:rsid w:val="00B600A2"/>
    <w:rsid w:val="00B656DC"/>
    <w:rsid w:val="00BB3E72"/>
    <w:rsid w:val="00BB794D"/>
    <w:rsid w:val="00C44631"/>
    <w:rsid w:val="00C53FFF"/>
    <w:rsid w:val="00CD6CA5"/>
    <w:rsid w:val="00CE0312"/>
    <w:rsid w:val="00CE4759"/>
    <w:rsid w:val="00D20D32"/>
    <w:rsid w:val="00D242E8"/>
    <w:rsid w:val="00D27AE4"/>
    <w:rsid w:val="00D46BE3"/>
    <w:rsid w:val="00D536BA"/>
    <w:rsid w:val="00D901E3"/>
    <w:rsid w:val="00D908BA"/>
    <w:rsid w:val="00DD59F0"/>
    <w:rsid w:val="00DE2504"/>
    <w:rsid w:val="00DF6C84"/>
    <w:rsid w:val="00E00859"/>
    <w:rsid w:val="00E21A9B"/>
    <w:rsid w:val="00E24AA9"/>
    <w:rsid w:val="00E27FB7"/>
    <w:rsid w:val="00E548A9"/>
    <w:rsid w:val="00E556EA"/>
    <w:rsid w:val="00E70D8C"/>
    <w:rsid w:val="00EA3458"/>
    <w:rsid w:val="00EB69BE"/>
    <w:rsid w:val="00ED09A5"/>
    <w:rsid w:val="00ED36CB"/>
    <w:rsid w:val="00EE6F6F"/>
    <w:rsid w:val="00EF05D7"/>
    <w:rsid w:val="00F15DD3"/>
    <w:rsid w:val="00F44B62"/>
    <w:rsid w:val="00F74448"/>
    <w:rsid w:val="00F75F46"/>
    <w:rsid w:val="00FA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560E1D"/>
  <w15:chartTrackingRefBased/>
  <w15:docId w15:val="{F4060D19-F6E5-4950-A974-1A1FF60C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312"/>
    <w:pPr>
      <w:tabs>
        <w:tab w:val="left" w:pos="864"/>
        <w:tab w:val="left" w:pos="1584"/>
        <w:tab w:val="left" w:pos="4320"/>
      </w:tabs>
      <w:spacing w:line="508" w:lineRule="exact"/>
    </w:pPr>
    <w:rPr>
      <w:rFonts w:ascii="Courier New" w:hAnsi="Courier New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ingleSpacing">
    <w:name w:val="Single Spacing"/>
    <w:basedOn w:val="Normal"/>
    <w:pPr>
      <w:spacing w:line="254" w:lineRule="exact"/>
    </w:pPr>
  </w:style>
  <w:style w:type="paragraph" w:customStyle="1" w:styleId="15Spacing">
    <w:name w:val="1.5 Spacing"/>
    <w:basedOn w:val="Normal"/>
    <w:pPr>
      <w:spacing w:line="381" w:lineRule="exact"/>
    </w:pPr>
  </w:style>
  <w:style w:type="paragraph" w:customStyle="1" w:styleId="DoubleSpacing">
    <w:name w:val="Double Spacing"/>
    <w:basedOn w:val="Normal"/>
  </w:style>
  <w:style w:type="paragraph" w:customStyle="1" w:styleId="AttorneyName">
    <w:name w:val="Attorney Name"/>
    <w:basedOn w:val="SingleSpacing"/>
  </w:style>
  <w:style w:type="paragraph" w:customStyle="1" w:styleId="FirmName">
    <w:name w:val="Firm Name"/>
    <w:basedOn w:val="SingleSpacing"/>
    <w:pPr>
      <w:jc w:val="center"/>
    </w:pPr>
  </w:style>
  <w:style w:type="paragraph" w:customStyle="1" w:styleId="SignatureBlock">
    <w:name w:val="Signature Block"/>
    <w:basedOn w:val="SingleSpacing"/>
    <w:pPr>
      <w:ind w:left="576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ind w:right="36"/>
    </w:pPr>
  </w:style>
  <w:style w:type="character" w:styleId="PageNumber">
    <w:name w:val="page number"/>
    <w:basedOn w:val="DefaultParagraphFont"/>
    <w:semiHidden/>
  </w:style>
  <w:style w:type="character" w:customStyle="1" w:styleId="FooterChar">
    <w:name w:val="Footer Char"/>
    <w:link w:val="Footer"/>
    <w:uiPriority w:val="99"/>
    <w:rsid w:val="00980BBF"/>
    <w:rPr>
      <w:rFonts w:ascii="Courier New" w:hAnsi="Courier New"/>
      <w:sz w:val="24"/>
    </w:rPr>
  </w:style>
  <w:style w:type="character" w:customStyle="1" w:styleId="HeaderChar">
    <w:name w:val="Header Char"/>
    <w:link w:val="Header"/>
    <w:uiPriority w:val="99"/>
    <w:rsid w:val="00AF786E"/>
    <w:rPr>
      <w:rFonts w:ascii="Courier New" w:hAnsi="Courier New"/>
      <w:sz w:val="24"/>
    </w:rPr>
  </w:style>
  <w:style w:type="paragraph" w:customStyle="1" w:styleId="CBByLine">
    <w:name w:val="CB ByLine"/>
    <w:basedOn w:val="Normal"/>
    <w:next w:val="Normal"/>
    <w:qFormat/>
    <w:rsid w:val="00A63463"/>
    <w:pPr>
      <w:widowControl w:val="0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customStyle="1" w:styleId="CBColloquy">
    <w:name w:val="CB Colloquy"/>
    <w:basedOn w:val="Normal"/>
    <w:next w:val="Normal"/>
    <w:qFormat/>
    <w:rsid w:val="00E24AA9"/>
    <w:pPr>
      <w:widowControl w:val="0"/>
      <w:tabs>
        <w:tab w:val="clear" w:pos="864"/>
        <w:tab w:val="clear" w:pos="1584"/>
        <w:tab w:val="clear" w:pos="4320"/>
      </w:tabs>
      <w:ind w:left="720" w:firstLine="720"/>
    </w:pPr>
    <w:rPr>
      <w:rFonts w:eastAsia="Calibri"/>
      <w:szCs w:val="24"/>
    </w:rPr>
  </w:style>
  <w:style w:type="paragraph" w:customStyle="1" w:styleId="CBParenthetical">
    <w:name w:val="CB Parenthetical"/>
    <w:basedOn w:val="Normal"/>
    <w:next w:val="Normal"/>
    <w:qFormat/>
    <w:rsid w:val="00A63463"/>
    <w:pPr>
      <w:widowControl w:val="0"/>
      <w:tabs>
        <w:tab w:val="clear" w:pos="864"/>
        <w:tab w:val="clear" w:pos="1584"/>
        <w:tab w:val="clear" w:pos="4320"/>
      </w:tabs>
      <w:ind w:firstLine="1440"/>
    </w:pPr>
    <w:rPr>
      <w:rFonts w:eastAsia="Calibri"/>
      <w:szCs w:val="24"/>
    </w:rPr>
  </w:style>
  <w:style w:type="paragraph" w:customStyle="1" w:styleId="CBQuestion">
    <w:name w:val="CB Question"/>
    <w:basedOn w:val="Normal"/>
    <w:next w:val="Normal"/>
    <w:qFormat/>
    <w:rsid w:val="00B55F33"/>
    <w:pPr>
      <w:widowControl w:val="0"/>
      <w:tabs>
        <w:tab w:val="clear" w:pos="864"/>
        <w:tab w:val="clear" w:pos="1584"/>
        <w:tab w:val="clear" w:pos="4320"/>
      </w:tabs>
      <w:ind w:firstLine="720"/>
    </w:pPr>
    <w:rPr>
      <w:rFonts w:eastAsia="Calibri"/>
      <w:b/>
      <w:szCs w:val="24"/>
    </w:rPr>
  </w:style>
  <w:style w:type="paragraph" w:customStyle="1" w:styleId="MTSNormal">
    <w:name w:val="MTSNormal"/>
    <w:basedOn w:val="Normal"/>
    <w:qFormat/>
    <w:rsid w:val="00A63463"/>
    <w:pPr>
      <w:widowControl w:val="0"/>
      <w:tabs>
        <w:tab w:val="clear" w:pos="864"/>
        <w:tab w:val="clear" w:pos="1584"/>
        <w:tab w:val="clear" w:pos="4320"/>
      </w:tabs>
    </w:pPr>
    <w:rPr>
      <w:szCs w:val="24"/>
    </w:rPr>
  </w:style>
  <w:style w:type="paragraph" w:customStyle="1" w:styleId="CBCenteredHeading">
    <w:name w:val="CB Centered Heading"/>
    <w:basedOn w:val="Normal"/>
    <w:next w:val="Normal"/>
    <w:qFormat/>
    <w:rsid w:val="00A63463"/>
    <w:pPr>
      <w:widowControl w:val="0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table" w:styleId="TableGrid">
    <w:name w:val="Table Grid"/>
    <w:basedOn w:val="TableNormal"/>
    <w:uiPriority w:val="39"/>
    <w:rsid w:val="000D7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DD59F0"/>
  </w:style>
  <w:style w:type="paragraph" w:styleId="HTMLPreformatted">
    <w:name w:val="HTML Preformatted"/>
    <w:basedOn w:val="Normal"/>
    <w:link w:val="HTMLPreformattedChar"/>
    <w:uiPriority w:val="99"/>
    <w:unhideWhenUsed/>
    <w:rsid w:val="00834631"/>
    <w:pPr>
      <w:tabs>
        <w:tab w:val="clear" w:pos="864"/>
        <w:tab w:val="clear" w:pos="1584"/>
        <w:tab w:val="clear" w:pos="43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cs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834631"/>
    <w:rPr>
      <w:rFonts w:ascii="Courier New" w:hAnsi="Courier New" w:cs="Courier New"/>
    </w:rPr>
  </w:style>
  <w:style w:type="paragraph" w:customStyle="1" w:styleId="CBAnswer">
    <w:name w:val="CB Answer"/>
    <w:basedOn w:val="Normal"/>
    <w:next w:val="Normal"/>
    <w:qFormat/>
    <w:rsid w:val="00B55F33"/>
    <w:pPr>
      <w:ind w:firstLine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esle\OneDrive\Client%20Templates\Chynna%20Barbosa\Video%20Depo%20Chynna%20Barbos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Video Depo Chynna Barbosa</Template>
  <TotalTime>1</TotalTime>
  <Pages>10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Pleading</vt:lpstr>
    </vt:vector>
  </TitlesOfParts>
  <Company>Hewlett-Packard Company</Company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Pleading</dc:title>
  <dc:subject/>
  <dc:creator>Wesley Herold</dc:creator>
  <cp:keywords/>
  <cp:lastModifiedBy>Wesley Herold</cp:lastModifiedBy>
  <cp:revision>2</cp:revision>
  <cp:lastPrinted>1900-01-01T05:00:00Z</cp:lastPrinted>
  <dcterms:created xsi:type="dcterms:W3CDTF">2023-07-25T16:31:00Z</dcterms:created>
  <dcterms:modified xsi:type="dcterms:W3CDTF">2023-07-25T16:31:00Z</dcterms:modified>
</cp:coreProperties>
</file>