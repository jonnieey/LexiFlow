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C3108" w14:textId="754CBE04" w:rsidR="000751E8" w:rsidRDefault="00D20D3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UNITED STATES DISTRICT</w:t>
      </w:r>
      <w:r w:rsidR="000751E8">
        <w:rPr>
          <w:rFonts w:cs="Courier New"/>
          <w:sz w:val="26"/>
          <w:szCs w:val="26"/>
        </w:rPr>
        <w:t xml:space="preserve"> COURT</w:t>
      </w:r>
      <w:r>
        <w:rPr>
          <w:rFonts w:cs="Courier New"/>
          <w:sz w:val="26"/>
          <w:szCs w:val="26"/>
        </w:rPr>
        <w:t xml:space="preserve"> SOUTHERN DISTRICT OF</w:t>
      </w:r>
    </w:p>
    <w:p w14:paraId="7852264B" w14:textId="11247073" w:rsidR="00D20D32" w:rsidRDefault="00D20D3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FLORIDA WEST PALM BEACH DIVISION</w:t>
      </w:r>
    </w:p>
    <w:p w14:paraId="1451FE36" w14:textId="01B4E289" w:rsidR="002C76D9" w:rsidRPr="00834631" w:rsidRDefault="00746EA2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 xml:space="preserve">CASE NO.:  </w:t>
      </w:r>
      <w:r w:rsidRPr="00746EA2">
        <w:rPr>
          <w:rFonts w:cs="Courier New"/>
          <w:sz w:val="26"/>
          <w:szCs w:val="26"/>
          <w:highlight w:val="yellow"/>
        </w:rPr>
        <w:t>#########################</w:t>
      </w:r>
    </w:p>
    <w:p w14:paraId="28922BEB" w14:textId="77777777" w:rsidR="002C76D9" w:rsidRPr="00834631" w:rsidRDefault="002C76D9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 w:val="26"/>
          <w:szCs w:val="26"/>
        </w:rPr>
      </w:pPr>
    </w:p>
    <w:p w14:paraId="7682C592" w14:textId="4F4A7394" w:rsidR="00034904" w:rsidRPr="00834631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>[FIRST LAST NAME],</w:t>
      </w:r>
    </w:p>
    <w:p w14:paraId="3862198B" w14:textId="3B9EE103" w:rsidR="00034904" w:rsidRPr="00834631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040"/>
        </w:tabs>
        <w:ind w:left="1440" w:right="288" w:firstLine="72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>Plaintiff,</w:t>
      </w:r>
    </w:p>
    <w:p w14:paraId="4D03BEAA" w14:textId="124A0451" w:rsidR="000751E8" w:rsidRPr="00834631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1440"/>
          <w:tab w:val="left" w:pos="5040"/>
        </w:tabs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v</w:t>
      </w:r>
      <w:r w:rsidR="00C53FFF" w:rsidRPr="00834631">
        <w:rPr>
          <w:rFonts w:cs="Courier New"/>
          <w:sz w:val="26"/>
          <w:szCs w:val="26"/>
        </w:rPr>
        <w:t>s</w:t>
      </w:r>
      <w:r>
        <w:rPr>
          <w:rFonts w:cs="Courier New"/>
          <w:sz w:val="26"/>
          <w:szCs w:val="26"/>
        </w:rPr>
        <w:t>.</w:t>
      </w:r>
    </w:p>
    <w:p w14:paraId="28D6CEE1" w14:textId="13C22617" w:rsidR="00034904" w:rsidRPr="00834631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>[FIRST LAST NAME],</w:t>
      </w: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</w:p>
    <w:p w14:paraId="3CFE0E30" w14:textId="0F46254C" w:rsidR="00034904" w:rsidRPr="00834631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  <w:t>Defendant.</w:t>
      </w:r>
    </w:p>
    <w:p w14:paraId="7973253F" w14:textId="77777777" w:rsidR="00034904" w:rsidRPr="00834631" w:rsidRDefault="000751E8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0751E8">
        <w:rPr>
          <w:rFonts w:cs="Courier New"/>
          <w:sz w:val="26"/>
          <w:szCs w:val="26"/>
          <w:u w:val="single"/>
        </w:rPr>
        <w:t>_</w:t>
      </w:r>
      <w:r w:rsidRPr="002660DA">
        <w:rPr>
          <w:rFonts w:cs="Courier New"/>
          <w:sz w:val="26"/>
          <w:szCs w:val="26"/>
          <w:u w:val="single"/>
        </w:rPr>
        <w:t>_____________________________</w:t>
      </w:r>
      <w:r w:rsidRPr="000751E8">
        <w:rPr>
          <w:rFonts w:cs="Courier New"/>
          <w:sz w:val="26"/>
          <w:szCs w:val="26"/>
        </w:rPr>
        <w:t>/</w:t>
      </w:r>
    </w:p>
    <w:p w14:paraId="2CCBE123" w14:textId="77777777" w:rsidR="00034904" w:rsidRPr="00834631" w:rsidRDefault="00034904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160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202B632D" w14:textId="6BAB4415" w:rsidR="000B0D37" w:rsidRPr="00834631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 xml:space="preserve">VIDEO </w:t>
      </w:r>
      <w:r w:rsidR="000B0D37" w:rsidRPr="00834631">
        <w:rPr>
          <w:rFonts w:cs="Courier New"/>
          <w:sz w:val="26"/>
          <w:szCs w:val="26"/>
        </w:rPr>
        <w:t>DEPOSITION OF</w:t>
      </w:r>
      <w:r>
        <w:rPr>
          <w:rFonts w:cs="Courier New"/>
          <w:sz w:val="26"/>
          <w:szCs w:val="26"/>
        </w:rPr>
        <w:t xml:space="preserve"> </w:t>
      </w:r>
      <w:r w:rsidR="00BB3E72" w:rsidRPr="00BB3E72">
        <w:rPr>
          <w:rFonts w:cs="Courier New"/>
          <w:sz w:val="26"/>
          <w:szCs w:val="26"/>
          <w:highlight w:val="yellow"/>
        </w:rPr>
        <w:t>FIRSTNAME LASTNAME</w:t>
      </w:r>
    </w:p>
    <w:p w14:paraId="7EDBEDC6" w14:textId="40D45AE3" w:rsidR="002660DA" w:rsidRPr="00834631" w:rsidRDefault="002660DA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 xml:space="preserve">TAKE ON BEHALF OF THE </w:t>
      </w:r>
      <w:r w:rsidR="00B12CF7">
        <w:rPr>
          <w:rFonts w:cs="Courier New"/>
          <w:sz w:val="26"/>
          <w:szCs w:val="26"/>
        </w:rPr>
        <w:t>DEFENDANT</w:t>
      </w:r>
    </w:p>
    <w:p w14:paraId="563DB792" w14:textId="77777777" w:rsidR="000B0D37" w:rsidRPr="00834631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>[MONTH ##, YYYY]</w:t>
      </w:r>
    </w:p>
    <w:p w14:paraId="304B8F76" w14:textId="1060DB6C" w:rsidR="00B12CF7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>[</w:t>
      </w:r>
      <w:r w:rsidR="000B0D37" w:rsidRPr="00430C52">
        <w:rPr>
          <w:rFonts w:cs="Courier New"/>
          <w:sz w:val="26"/>
          <w:szCs w:val="26"/>
          <w:highlight w:val="yellow"/>
        </w:rPr>
        <w:t>##:## a.m./p.m.</w:t>
      </w:r>
      <w:r w:rsidRPr="00430C52">
        <w:rPr>
          <w:rFonts w:cs="Courier New"/>
          <w:sz w:val="26"/>
          <w:szCs w:val="26"/>
          <w:highlight w:val="yellow"/>
        </w:rPr>
        <w:t>]</w:t>
      </w:r>
      <w:r>
        <w:rPr>
          <w:rFonts w:cs="Courier New"/>
          <w:sz w:val="26"/>
          <w:szCs w:val="26"/>
        </w:rPr>
        <w:t xml:space="preserve"> TO </w:t>
      </w:r>
      <w:r w:rsidRPr="00430C52">
        <w:rPr>
          <w:rFonts w:cs="Courier New"/>
          <w:sz w:val="26"/>
          <w:szCs w:val="26"/>
          <w:highlight w:val="yellow"/>
        </w:rPr>
        <w:t>[##:## a.m./p.m.]</w:t>
      </w:r>
    </w:p>
    <w:p w14:paraId="12570B9D" w14:textId="77777777" w:rsidR="00B12CF7" w:rsidRPr="00834631" w:rsidRDefault="00B12CF7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6737649F" w14:textId="65690B64" w:rsidR="002660DA" w:rsidRPr="00A53CE2" w:rsidRDefault="002660DA" w:rsidP="00B12CF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 w:rsidRPr="00A53CE2">
        <w:rPr>
          <w:rFonts w:cs="Courier New"/>
          <w:sz w:val="26"/>
          <w:szCs w:val="26"/>
        </w:rPr>
        <w:t>ALL PARTIES APPEARED REMOTELY</w:t>
      </w:r>
      <w:r w:rsidR="00B12CF7" w:rsidRPr="00A53CE2">
        <w:rPr>
          <w:rFonts w:cs="Courier New"/>
          <w:sz w:val="26"/>
          <w:szCs w:val="26"/>
        </w:rPr>
        <w:t xml:space="preserve"> </w:t>
      </w:r>
      <w:r w:rsidRPr="00A53CE2">
        <w:rPr>
          <w:rFonts w:cs="Courier New"/>
          <w:sz w:val="26"/>
          <w:szCs w:val="26"/>
        </w:rPr>
        <w:t>PURSUANT TO</w:t>
      </w:r>
      <w:r w:rsidR="00B12CF7" w:rsidRPr="00A53CE2">
        <w:rPr>
          <w:rFonts w:cs="Courier New"/>
          <w:sz w:val="26"/>
          <w:szCs w:val="26"/>
        </w:rPr>
        <w:t xml:space="preserve"> </w:t>
      </w:r>
      <w:r w:rsidRPr="00A53CE2">
        <w:rPr>
          <w:rFonts w:cs="Courier New"/>
          <w:sz w:val="26"/>
          <w:szCs w:val="26"/>
        </w:rPr>
        <w:t xml:space="preserve">FLORIDA SUPREME COURT ORDER </w:t>
      </w:r>
      <w:r w:rsidRPr="00A53CE2">
        <w:rPr>
          <w:rFonts w:cs="Courier New"/>
          <w:sz w:val="26"/>
          <w:szCs w:val="26"/>
          <w:highlight w:val="yellow"/>
        </w:rPr>
        <w:t>########</w:t>
      </w:r>
    </w:p>
    <w:p w14:paraId="531C269D" w14:textId="77777777" w:rsidR="000B0D37" w:rsidRPr="00834631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7A0242BA" w14:textId="77777777" w:rsidR="000B0D37" w:rsidRPr="00834631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43C6D6C7" w14:textId="77777777" w:rsidR="000B0D37" w:rsidRDefault="000B0D37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2AD574DB" w14:textId="77777777" w:rsidR="00A53CE2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05E412A5" w14:textId="77777777" w:rsidR="00A53CE2" w:rsidRPr="00834631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5FC68335" w14:textId="77777777" w:rsidR="00A53CE2" w:rsidRDefault="00A53CE2" w:rsidP="004209C8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3D511BC8" w14:textId="77777777" w:rsidR="008E653A" w:rsidRDefault="008E653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</w:rPr>
      </w:pPr>
    </w:p>
    <w:p w14:paraId="79790B93" w14:textId="17D7652D" w:rsidR="002660DA" w:rsidRDefault="002660DA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REPORTED BY:</w:t>
      </w:r>
      <w:r w:rsidR="00A53CE2">
        <w:rPr>
          <w:rFonts w:cs="Courier New"/>
          <w:sz w:val="26"/>
          <w:szCs w:val="26"/>
        </w:rPr>
        <w:t xml:space="preserve">  </w:t>
      </w:r>
      <w:r>
        <w:rPr>
          <w:rFonts w:cs="Courier New"/>
          <w:sz w:val="26"/>
          <w:szCs w:val="26"/>
        </w:rPr>
        <w:t>CHYNNA BARBOSA, CER, COURT REPORTER</w:t>
      </w:r>
    </w:p>
    <w:p w14:paraId="33BE0E40" w14:textId="6EE6766F" w:rsidR="002660DA" w:rsidRPr="00834631" w:rsidRDefault="00A53CE2" w:rsidP="008E653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 xml:space="preserve">      </w:t>
      </w:r>
      <w:r w:rsidR="002660DA">
        <w:rPr>
          <w:rFonts w:cs="Courier New"/>
          <w:sz w:val="26"/>
          <w:szCs w:val="26"/>
        </w:rPr>
        <w:t>NOTARY PUBLIC, STATE OF FLORIDA</w:t>
      </w:r>
    </w:p>
    <w:p w14:paraId="4064336F" w14:textId="77777777" w:rsidR="00034904" w:rsidRPr="00834631" w:rsidRDefault="00034904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54" w:lineRule="exact"/>
        <w:ind w:left="720" w:right="288"/>
        <w:rPr>
          <w:rFonts w:cs="Courier New"/>
          <w:sz w:val="26"/>
          <w:szCs w:val="26"/>
        </w:rPr>
        <w:sectPr w:rsidR="00034904" w:rsidRPr="00834631" w:rsidSect="00746EA2">
          <w:headerReference w:type="default" r:id="rId6"/>
          <w:headerReference w:type="first" r:id="rId7"/>
          <w:pgSz w:w="12240" w:h="15840" w:code="1"/>
          <w:pgMar w:top="1440" w:right="2074" w:bottom="1440" w:left="1728" w:header="720" w:footer="720" w:gutter="0"/>
          <w:cols w:space="720"/>
          <w:docGrid w:linePitch="326"/>
        </w:sectPr>
      </w:pPr>
    </w:p>
    <w:p w14:paraId="5F15F034" w14:textId="77777777" w:rsidR="000B0D37" w:rsidRDefault="000B0D37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lastRenderedPageBreak/>
        <w:t>APPEARANCES OF COUNSEL</w:t>
      </w:r>
    </w:p>
    <w:p w14:paraId="0F1AEC9D" w14:textId="77777777" w:rsidR="00964B62" w:rsidRPr="00834631" w:rsidRDefault="00964B62" w:rsidP="000B0D37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67ACF4A6" w14:textId="77777777" w:rsidR="000B0D37" w:rsidRPr="00834631" w:rsidRDefault="001449E8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On behalf of the </w:t>
      </w:r>
      <w:r w:rsidRPr="00430C52">
        <w:rPr>
          <w:rFonts w:cs="Courier New"/>
          <w:sz w:val="26"/>
          <w:szCs w:val="26"/>
          <w:highlight w:val="yellow"/>
        </w:rPr>
        <w:t>[Plaintiff/Plaintiffs]:</w:t>
      </w:r>
    </w:p>
    <w:p w14:paraId="71326483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  <w:r w:rsidRPr="00430C52">
        <w:rPr>
          <w:rFonts w:cs="Courier New"/>
          <w:sz w:val="26"/>
          <w:szCs w:val="26"/>
          <w:highlight w:val="yellow"/>
        </w:rPr>
        <w:t>[ATTORNEY NAME], Esquire</w:t>
      </w:r>
    </w:p>
    <w:p w14:paraId="3546D81F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[FIRM NAME]</w:t>
      </w:r>
    </w:p>
    <w:p w14:paraId="79DDF1B4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[STREET]</w:t>
      </w:r>
    </w:p>
    <w:p w14:paraId="528E7B6E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[TOWN], Georgia</w:t>
      </w:r>
      <w:r w:rsidRPr="00430C52">
        <w:rPr>
          <w:rFonts w:cs="Courier New"/>
          <w:sz w:val="26"/>
          <w:szCs w:val="26"/>
          <w:highlight w:val="yellow"/>
        </w:rPr>
        <w:tab/>
        <w:t>[ZIP]</w:t>
      </w:r>
    </w:p>
    <w:p w14:paraId="3F21FA4F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(###-###-####) – phone</w:t>
      </w:r>
    </w:p>
    <w:p w14:paraId="158C9041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(###-###-####) – (facsimile)</w:t>
      </w:r>
    </w:p>
    <w:p w14:paraId="4C86C223" w14:textId="77777777" w:rsidR="001449E8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[Email]</w:t>
      </w:r>
    </w:p>
    <w:p w14:paraId="68D29F37" w14:textId="77777777" w:rsidR="002660DA" w:rsidRPr="008E653A" w:rsidRDefault="002660DA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Pr="008E653A">
        <w:rPr>
          <w:rFonts w:cs="Courier New"/>
          <w:sz w:val="26"/>
          <w:szCs w:val="26"/>
        </w:rPr>
        <w:t>(REMOTELY VIA ZOOM)</w:t>
      </w:r>
    </w:p>
    <w:p w14:paraId="7332ED66" w14:textId="77777777" w:rsidR="000B0D37" w:rsidRPr="00834631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03CA5BE4" w14:textId="77777777" w:rsidR="001449E8" w:rsidRPr="00834631" w:rsidRDefault="001449E8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On behalf of the </w:t>
      </w:r>
      <w:r w:rsidRPr="00430C52">
        <w:rPr>
          <w:rFonts w:cs="Courier New"/>
          <w:sz w:val="26"/>
          <w:szCs w:val="26"/>
          <w:highlight w:val="yellow"/>
        </w:rPr>
        <w:t>[Defendant/Defendants]:</w:t>
      </w:r>
    </w:p>
    <w:p w14:paraId="0533FACB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  <w:r w:rsidRPr="00430C52">
        <w:rPr>
          <w:rFonts w:cs="Courier New"/>
          <w:sz w:val="26"/>
          <w:szCs w:val="26"/>
          <w:highlight w:val="yellow"/>
        </w:rPr>
        <w:t>[ATTORNEY NAME], Esquire</w:t>
      </w:r>
    </w:p>
    <w:p w14:paraId="362903BB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[FIRM NAME]</w:t>
      </w:r>
    </w:p>
    <w:p w14:paraId="5E80E96F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[STREET]</w:t>
      </w:r>
    </w:p>
    <w:p w14:paraId="128832A0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[TOWN], Georgia</w:t>
      </w:r>
      <w:r w:rsidRPr="00430C52">
        <w:rPr>
          <w:rFonts w:cs="Courier New"/>
          <w:sz w:val="26"/>
          <w:szCs w:val="26"/>
          <w:highlight w:val="yellow"/>
        </w:rPr>
        <w:tab/>
        <w:t>[ZIP]</w:t>
      </w:r>
    </w:p>
    <w:p w14:paraId="0E0ADBCD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(###-###-####) – phone</w:t>
      </w:r>
    </w:p>
    <w:p w14:paraId="519EF960" w14:textId="77777777" w:rsidR="001449E8" w:rsidRPr="00430C52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  <w:highlight w:val="yellow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(###-###-####) – (facsimile)</w:t>
      </w:r>
    </w:p>
    <w:p w14:paraId="5AD1B0AA" w14:textId="77777777" w:rsidR="001449E8" w:rsidRDefault="001449E8" w:rsidP="00430C52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spacing w:line="240" w:lineRule="auto"/>
        <w:ind w:right="288"/>
        <w:rPr>
          <w:rFonts w:cs="Courier New"/>
          <w:sz w:val="26"/>
          <w:szCs w:val="26"/>
        </w:rPr>
      </w:pPr>
      <w:r w:rsidRPr="00430C52">
        <w:rPr>
          <w:rFonts w:cs="Courier New"/>
          <w:sz w:val="26"/>
          <w:szCs w:val="26"/>
          <w:highlight w:val="yellow"/>
        </w:rPr>
        <w:tab/>
      </w:r>
      <w:r w:rsidRPr="00430C52">
        <w:rPr>
          <w:rFonts w:cs="Courier New"/>
          <w:sz w:val="26"/>
          <w:szCs w:val="26"/>
          <w:highlight w:val="yellow"/>
        </w:rPr>
        <w:tab/>
        <w:t>[Email]</w:t>
      </w:r>
    </w:p>
    <w:p w14:paraId="39734CF7" w14:textId="77777777" w:rsidR="002660DA" w:rsidRPr="008E653A" w:rsidRDefault="002660DA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Pr="008E653A">
        <w:rPr>
          <w:rFonts w:cs="Courier New"/>
          <w:sz w:val="26"/>
          <w:szCs w:val="26"/>
        </w:rPr>
        <w:t>(REMOTELY VIA ZOOM)</w:t>
      </w:r>
    </w:p>
    <w:p w14:paraId="175C6617" w14:textId="77777777" w:rsidR="000B0D37" w:rsidRPr="00834631" w:rsidRDefault="000B0D37" w:rsidP="009D6BAB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019B3EF0" w14:textId="2E7D6B64" w:rsidR="000B0D37" w:rsidRPr="00834631" w:rsidRDefault="001449E8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>Also Present:</w:t>
      </w:r>
      <w:r w:rsidR="008E653A">
        <w:rPr>
          <w:rFonts w:cs="Courier New"/>
          <w:sz w:val="26"/>
          <w:szCs w:val="26"/>
        </w:rPr>
        <w:t xml:space="preserve">  </w:t>
      </w:r>
      <w:r w:rsidRPr="00430C52">
        <w:rPr>
          <w:rFonts w:cs="Courier New"/>
          <w:sz w:val="26"/>
          <w:szCs w:val="26"/>
          <w:highlight w:val="yellow"/>
        </w:rPr>
        <w:t>NAME</w:t>
      </w:r>
    </w:p>
    <w:p w14:paraId="3BCA36BC" w14:textId="77777777" w:rsidR="000B0D37" w:rsidRDefault="000B0D37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4F28383F" w14:textId="77777777" w:rsidR="00430C52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639C2F0C" w14:textId="77777777" w:rsidR="00430C52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34A60570" w14:textId="77777777" w:rsidR="00430C52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7BD3EC8B" w14:textId="77777777" w:rsidR="00430C52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3C50CE62" w14:textId="77777777" w:rsidR="00430C52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3CC348D7" w14:textId="77777777" w:rsidR="00430C52" w:rsidRPr="00834631" w:rsidRDefault="00430C52" w:rsidP="00034904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57A290F4" w14:textId="77777777" w:rsidR="000B0D37" w:rsidRPr="00834631" w:rsidRDefault="000B0D37" w:rsidP="002660DA">
      <w:pPr>
        <w:pStyle w:val="DoubleSpacing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129FD0F6" w14:textId="77777777" w:rsidR="00607A39" w:rsidRPr="00834631" w:rsidRDefault="00607A39" w:rsidP="00607A39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  <w:sectPr w:rsidR="00607A39" w:rsidRPr="00834631" w:rsidSect="008F09C8">
          <w:headerReference w:type="first" r:id="rId8"/>
          <w:pgSz w:w="12240" w:h="15840" w:code="1"/>
          <w:pgMar w:top="1440" w:right="2074" w:bottom="1440" w:left="1728" w:header="720" w:footer="432" w:gutter="0"/>
          <w:cols w:space="720"/>
          <w:docGrid w:linePitch="326"/>
        </w:sectPr>
      </w:pPr>
    </w:p>
    <w:p w14:paraId="18202B8F" w14:textId="77777777" w:rsidR="008D35C4" w:rsidRPr="00834631" w:rsidRDefault="008D35C4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 w:hanging="720"/>
        <w:jc w:val="center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lastRenderedPageBreak/>
        <w:t>INDEX TO EXAMINATIONS</w:t>
      </w:r>
    </w:p>
    <w:p w14:paraId="2533DDA6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51CAF4D5" w14:textId="6EEBCEB3" w:rsidR="00607A39" w:rsidRDefault="00607A39" w:rsidP="00964B6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WITNESS: </w:t>
      </w:r>
      <w:r w:rsidRPr="00430C52">
        <w:rPr>
          <w:rFonts w:cs="Courier New"/>
          <w:sz w:val="26"/>
          <w:szCs w:val="26"/>
          <w:highlight w:val="yellow"/>
        </w:rPr>
        <w:t>NAME</w:t>
      </w:r>
      <w:r w:rsidR="00964B62">
        <w:rPr>
          <w:rFonts w:cs="Courier New"/>
          <w:sz w:val="26"/>
          <w:szCs w:val="26"/>
        </w:rPr>
        <w:tab/>
      </w:r>
      <w:r w:rsidR="00964B62">
        <w:rPr>
          <w:rFonts w:cs="Courier New"/>
          <w:sz w:val="26"/>
          <w:szCs w:val="26"/>
        </w:rPr>
        <w:tab/>
      </w:r>
      <w:r w:rsidR="00964B62">
        <w:rPr>
          <w:rFonts w:cs="Courier New"/>
          <w:sz w:val="26"/>
          <w:szCs w:val="26"/>
        </w:rPr>
        <w:tab/>
      </w:r>
      <w:r w:rsidR="00964B62">
        <w:rPr>
          <w:rFonts w:cs="Courier New"/>
          <w:sz w:val="26"/>
          <w:szCs w:val="26"/>
        </w:rPr>
        <w:tab/>
      </w:r>
      <w:r w:rsidR="00964B62">
        <w:rPr>
          <w:rFonts w:cs="Courier New"/>
          <w:sz w:val="26"/>
          <w:szCs w:val="26"/>
        </w:rPr>
        <w:tab/>
      </w:r>
      <w:r w:rsidR="00964B62">
        <w:rPr>
          <w:rFonts w:cs="Courier New"/>
          <w:sz w:val="26"/>
          <w:szCs w:val="26"/>
        </w:rPr>
        <w:tab/>
        <w:t xml:space="preserve">   PAGE</w:t>
      </w:r>
    </w:p>
    <w:p w14:paraId="721F6CD0" w14:textId="1D832EDA" w:rsidR="009D6BAB" w:rsidRPr="00834631" w:rsidRDefault="009D6BA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1296"/>
          <w:tab w:val="left" w:pos="4032"/>
          <w:tab w:val="left" w:pos="4608"/>
          <w:tab w:val="left" w:pos="774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EXAMINATION</w:t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</w:p>
    <w:p w14:paraId="3A9E54CF" w14:textId="3546F0C1" w:rsidR="00607A39" w:rsidRDefault="009D6BA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  <w:r w:rsidRPr="004C520B">
        <w:rPr>
          <w:rFonts w:cs="Courier New"/>
          <w:sz w:val="26"/>
          <w:szCs w:val="26"/>
          <w:highlight w:val="yellow"/>
        </w:rPr>
        <w:t>EXAMINATIONTITLE</w:t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="00430C52"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>##</w:t>
      </w:r>
    </w:p>
    <w:p w14:paraId="0322EBAE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4E620D67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48A03175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5377740D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66BFDB6A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71A445E5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7A4C7051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34FB6457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17A99665" w14:textId="77777777" w:rsidR="00430C52" w:rsidRDefault="00430C52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920"/>
        </w:tabs>
        <w:ind w:right="-22"/>
        <w:rPr>
          <w:rFonts w:cs="Courier New"/>
          <w:sz w:val="26"/>
          <w:szCs w:val="26"/>
        </w:rPr>
      </w:pPr>
    </w:p>
    <w:p w14:paraId="0B4C66E7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0D145FFF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61B37654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3CCF534D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78BB8231" w14:textId="77777777" w:rsidR="00607A39" w:rsidRPr="00834631" w:rsidRDefault="00607A3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4C7E8E1B" w14:textId="77777777" w:rsidR="00E24AA9" w:rsidRDefault="00E24AA9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2E1E88D6" w14:textId="77777777" w:rsidR="009D6BAB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64744A37" w14:textId="77777777" w:rsidR="009D6BAB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5C4FFCF7" w14:textId="77777777" w:rsidR="009D6BAB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4F37AB39" w14:textId="77777777" w:rsidR="004C520B" w:rsidRDefault="004C520B" w:rsidP="00430C52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7920"/>
        </w:tabs>
        <w:ind w:right="-22"/>
        <w:rPr>
          <w:rFonts w:cs="Courier New"/>
          <w:sz w:val="26"/>
          <w:szCs w:val="26"/>
        </w:rPr>
      </w:pPr>
    </w:p>
    <w:p w14:paraId="69845537" w14:textId="77777777" w:rsidR="000D79D1" w:rsidRDefault="000D79D1" w:rsidP="002660DA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14C616CB" w14:textId="77777777" w:rsidR="002660DA" w:rsidRPr="00834631" w:rsidRDefault="002660DA" w:rsidP="000D79D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rPr>
          <w:rFonts w:cs="Courier New"/>
          <w:sz w:val="26"/>
          <w:szCs w:val="26"/>
        </w:rPr>
        <w:sectPr w:rsidR="002660DA" w:rsidRPr="00834631" w:rsidSect="008F09C8">
          <w:pgSz w:w="12240" w:h="15840" w:code="1"/>
          <w:pgMar w:top="1440" w:right="2074" w:bottom="1440" w:left="1728" w:header="720" w:footer="432" w:gutter="0"/>
          <w:cols w:space="720"/>
          <w:docGrid w:linePitch="326"/>
        </w:sectPr>
      </w:pPr>
    </w:p>
    <w:p w14:paraId="19411EB8" w14:textId="77777777" w:rsidR="000D79D1" w:rsidRDefault="000D79D1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lastRenderedPageBreak/>
        <w:t>INDEX OF EXHIBITS</w:t>
      </w:r>
    </w:p>
    <w:p w14:paraId="72443BFA" w14:textId="77777777" w:rsidR="009D6BAB" w:rsidRDefault="009D6BAB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0B2FD5D6" w14:textId="77777777" w:rsidR="004C520B" w:rsidRDefault="009D6BA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20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EXHIBITS</w:t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DESCRIPTION</w:t>
      </w:r>
      <w:r>
        <w:rPr>
          <w:rFonts w:cs="Courier New"/>
          <w:sz w:val="26"/>
          <w:szCs w:val="26"/>
        </w:rPr>
        <w:tab/>
        <w:t>PAGE</w:t>
      </w:r>
    </w:p>
    <w:p w14:paraId="14BE567C" w14:textId="2DACB72B" w:rsidR="009D6BAB" w:rsidRPr="00834631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="00B55F33">
        <w:rPr>
          <w:rFonts w:cs="Courier New"/>
          <w:sz w:val="26"/>
          <w:szCs w:val="26"/>
        </w:rPr>
        <w:tab/>
      </w:r>
      <w:r w:rsidR="007E0325">
        <w:rPr>
          <w:rFonts w:cs="Courier New"/>
          <w:sz w:val="26"/>
          <w:szCs w:val="26"/>
        </w:rPr>
        <w:t>##</w:t>
      </w:r>
    </w:p>
    <w:p w14:paraId="4036E9DE" w14:textId="526E827B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="00B55F33">
        <w:rPr>
          <w:rFonts w:cs="Courier New"/>
          <w:sz w:val="26"/>
          <w:szCs w:val="26"/>
        </w:rPr>
        <w:t>#</w:t>
      </w:r>
      <w:r>
        <w:rPr>
          <w:rFonts w:cs="Courier New"/>
          <w:sz w:val="26"/>
          <w:szCs w:val="26"/>
        </w:rPr>
        <w:t>#</w:t>
      </w:r>
    </w:p>
    <w:p w14:paraId="65088373" w14:textId="59CC008E" w:rsidR="00B55F33" w:rsidRPr="00834631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="00B55F33">
        <w:rPr>
          <w:rFonts w:cs="Courier New"/>
          <w:sz w:val="26"/>
          <w:szCs w:val="26"/>
        </w:rPr>
        <w:t>##</w:t>
      </w:r>
    </w:p>
    <w:p w14:paraId="5748DD8F" w14:textId="0F7AB5FA" w:rsidR="004C520B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 w:rsidR="004C520B">
        <w:rPr>
          <w:rFonts w:cs="Courier New"/>
          <w:sz w:val="26"/>
          <w:szCs w:val="26"/>
        </w:rPr>
        <w:tab/>
      </w:r>
      <w:r w:rsidR="004C520B">
        <w:rPr>
          <w:rFonts w:cs="Courier New"/>
          <w:sz w:val="26"/>
          <w:szCs w:val="26"/>
        </w:rPr>
        <w:tab/>
      </w:r>
      <w:r w:rsidR="004C520B"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>#</w:t>
      </w:r>
      <w:r w:rsidR="004C520B">
        <w:rPr>
          <w:rFonts w:cs="Courier New"/>
          <w:sz w:val="26"/>
          <w:szCs w:val="26"/>
        </w:rPr>
        <w:t>#</w:t>
      </w:r>
    </w:p>
    <w:p w14:paraId="12A7B9A8" w14:textId="31AE97CE" w:rsidR="00B55F33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 w:rsidR="00B55F33">
        <w:rPr>
          <w:rFonts w:cs="Courier New"/>
          <w:sz w:val="26"/>
          <w:szCs w:val="26"/>
        </w:rPr>
        <w:t>##</w:t>
      </w:r>
    </w:p>
    <w:p w14:paraId="4A43C23C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416EE2C7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2A06B7E5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7843FA77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293C9D64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550A991E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43FB0FC1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16216D96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10564A28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776EEDD5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22E07FE2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45D3E0DA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1B24A68C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2520"/>
          <w:tab w:val="left" w:pos="7380"/>
        </w:tabs>
        <w:ind w:right="-22"/>
        <w:rPr>
          <w:rFonts w:cs="Courier New"/>
          <w:sz w:val="26"/>
          <w:szCs w:val="26"/>
        </w:rPr>
      </w:pPr>
    </w:p>
    <w:p w14:paraId="424B060F" w14:textId="77777777" w:rsidR="007E0325" w:rsidRPr="00834631" w:rsidRDefault="007E0325" w:rsidP="009D6BA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53344E55" w14:textId="50402C02" w:rsidR="004C520B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br w:type="page"/>
      </w:r>
    </w:p>
    <w:p w14:paraId="1A745A74" w14:textId="77777777" w:rsidR="004C520B" w:rsidRDefault="004C520B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  <w:sectPr w:rsidR="004C520B" w:rsidSect="008F09C8">
          <w:pgSz w:w="12240" w:h="15840" w:code="1"/>
          <w:pgMar w:top="1440" w:right="2074" w:bottom="1440" w:left="1728" w:header="720" w:footer="432" w:gutter="0"/>
          <w:cols w:space="720"/>
          <w:docGrid w:linePitch="326"/>
        </w:sectPr>
      </w:pPr>
    </w:p>
    <w:p w14:paraId="18ADE767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lastRenderedPageBreak/>
        <w:t>INDEX OF CERTIFIED QUESTIONS</w:t>
      </w:r>
    </w:p>
    <w:p w14:paraId="629309B2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jc w:val="center"/>
        <w:rPr>
          <w:rFonts w:cs="Courier New"/>
          <w:sz w:val="26"/>
          <w:szCs w:val="26"/>
        </w:rPr>
      </w:pPr>
    </w:p>
    <w:p w14:paraId="3DE7E31B" w14:textId="729A31F3" w:rsidR="00B55F33" w:rsidRDefault="00B55F33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PAGE(S)</w:t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LINE</w:t>
      </w:r>
    </w:p>
    <w:p w14:paraId="5DFB5B3F" w14:textId="487B637A" w:rsidR="00B55F33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##</w:t>
      </w:r>
    </w:p>
    <w:p w14:paraId="74D00FC2" w14:textId="3D60051D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##</w:t>
      </w:r>
    </w:p>
    <w:p w14:paraId="4F6B134D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##</w:t>
      </w:r>
    </w:p>
    <w:p w14:paraId="59D05FDE" w14:textId="77777777" w:rsidR="004C520B" w:rsidRDefault="004C520B" w:rsidP="004C520B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7380"/>
        </w:tabs>
        <w:ind w:right="-22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</w:r>
      <w:r>
        <w:rPr>
          <w:rFonts w:cs="Courier New"/>
          <w:sz w:val="26"/>
          <w:szCs w:val="26"/>
        </w:rPr>
        <w:tab/>
        <w:t>##</w:t>
      </w:r>
    </w:p>
    <w:p w14:paraId="0EE86B1D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0561E83E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1817488D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5046FB46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4E229328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1F74407F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49DB0F3E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73E4A5D2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25BA6380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7A87E2DD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4A172F6C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768314E1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1DC4E2FE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2544E971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5FBC4C3F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55C5EF91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25846FFC" w14:textId="77777777" w:rsidR="00B55F33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  <w:tab w:val="left" w:pos="8190"/>
        </w:tabs>
        <w:ind w:right="288"/>
        <w:rPr>
          <w:rFonts w:cs="Courier New"/>
          <w:sz w:val="26"/>
          <w:szCs w:val="26"/>
        </w:rPr>
      </w:pPr>
    </w:p>
    <w:p w14:paraId="64C8D602" w14:textId="77777777" w:rsidR="00B55F33" w:rsidRPr="00834631" w:rsidRDefault="00B55F33" w:rsidP="00B55F3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right="288"/>
        <w:rPr>
          <w:rFonts w:cs="Courier New"/>
          <w:sz w:val="26"/>
          <w:szCs w:val="26"/>
        </w:rPr>
      </w:pPr>
    </w:p>
    <w:p w14:paraId="07C7052A" w14:textId="77777777" w:rsidR="009D4F42" w:rsidRPr="00834631" w:rsidRDefault="009D4F42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 w:val="26"/>
          <w:szCs w:val="26"/>
        </w:rPr>
        <w:sectPr w:rsidR="009D4F42" w:rsidRPr="00834631" w:rsidSect="008F09C8">
          <w:pgSz w:w="12240" w:h="15840" w:code="1"/>
          <w:pgMar w:top="1440" w:right="2074" w:bottom="1440" w:left="1728" w:header="720" w:footer="432" w:gutter="0"/>
          <w:cols w:space="720"/>
          <w:docGrid w:linePitch="326"/>
        </w:sectPr>
      </w:pPr>
    </w:p>
    <w:p w14:paraId="791DC816" w14:textId="2C283FE5" w:rsidR="00A63463" w:rsidRPr="00834631" w:rsidRDefault="00B55F33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lastRenderedPageBreak/>
        <w:t>VIDEO DEPOSITION OF</w:t>
      </w:r>
      <w:r w:rsidR="00E24AA9" w:rsidRPr="00834631">
        <w:rPr>
          <w:rFonts w:cs="Courier New"/>
          <w:sz w:val="26"/>
          <w:szCs w:val="26"/>
        </w:rPr>
        <w:t xml:space="preserve"> </w:t>
      </w:r>
      <w:r w:rsidR="00E24AA9" w:rsidRPr="004C520B">
        <w:rPr>
          <w:rFonts w:cs="Courier New"/>
          <w:sz w:val="26"/>
          <w:szCs w:val="26"/>
          <w:highlight w:val="yellow"/>
        </w:rPr>
        <w:t>NAME</w:t>
      </w:r>
    </w:p>
    <w:p w14:paraId="0691FE2A" w14:textId="77777777" w:rsidR="00E24AA9" w:rsidRPr="00834631" w:rsidRDefault="00E24AA9" w:rsidP="00A63463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576"/>
          <w:tab w:val="left" w:pos="1296"/>
          <w:tab w:val="left" w:pos="4032"/>
          <w:tab w:val="left" w:pos="4608"/>
        </w:tabs>
        <w:ind w:left="720" w:right="288"/>
        <w:jc w:val="center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>[</w:t>
      </w:r>
      <w:r w:rsidRPr="004C520B">
        <w:rPr>
          <w:rFonts w:cs="Courier New"/>
          <w:sz w:val="26"/>
          <w:szCs w:val="26"/>
          <w:highlight w:val="yellow"/>
        </w:rPr>
        <w:t>Month ##,</w:t>
      </w:r>
      <w:r w:rsidRPr="00834631">
        <w:rPr>
          <w:rFonts w:cs="Courier New"/>
          <w:sz w:val="26"/>
          <w:szCs w:val="26"/>
        </w:rPr>
        <w:t xml:space="preserve"> </w:t>
      </w:r>
      <w:r w:rsidRPr="004C520B">
        <w:rPr>
          <w:rFonts w:cs="Courier New"/>
          <w:sz w:val="26"/>
          <w:szCs w:val="26"/>
          <w:highlight w:val="yellow"/>
        </w:rPr>
        <w:t>YYYY</w:t>
      </w:r>
      <w:r w:rsidRPr="00834631">
        <w:rPr>
          <w:rFonts w:cs="Courier New"/>
          <w:sz w:val="26"/>
          <w:szCs w:val="26"/>
        </w:rPr>
        <w:t>]</w:t>
      </w:r>
    </w:p>
    <w:p w14:paraId="29D042A3" w14:textId="77777777" w:rsidR="00A63463" w:rsidRPr="00834631" w:rsidRDefault="00A63463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  <w:highlight w:val="yellow"/>
        </w:rPr>
        <w:t>[INSERT ASR HERE]</w:t>
      </w:r>
    </w:p>
    <w:p w14:paraId="35993597" w14:textId="77777777" w:rsidR="00AF786E" w:rsidRPr="00834631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51A9BB8B" w14:textId="77777777" w:rsidR="00AF786E" w:rsidRPr="00834631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778CAD97" w14:textId="77777777" w:rsidR="00AF786E" w:rsidRPr="00834631" w:rsidRDefault="00AF786E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AEC81D9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0E3E55C0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086C5A3B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3FCE34BE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4CA3669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3C964EBC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D574E0C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495A14B3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1FD8F810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1B139E7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70746AE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1D2F7367" w14:textId="77777777" w:rsidR="00E27FB7" w:rsidRPr="00834631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406B095D" w14:textId="77777777" w:rsidR="00E27FB7" w:rsidRDefault="00E27FB7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553118B" w14:textId="77777777" w:rsidR="00923588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3ED4FCC1" w14:textId="77777777" w:rsidR="00923588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0BF14A3D" w14:textId="77777777" w:rsidR="0093565F" w:rsidRDefault="0093565F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42B9BCA2" w14:textId="77777777" w:rsidR="00CE0312" w:rsidRDefault="00CE0312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A866EB6" w14:textId="77777777" w:rsidR="00CE0312" w:rsidRDefault="00CE0312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4252307B" w14:textId="77777777" w:rsidR="00923588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</w:pPr>
    </w:p>
    <w:p w14:paraId="661ABBE4" w14:textId="77777777" w:rsidR="00923588" w:rsidRDefault="00923588" w:rsidP="00E24AA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288"/>
        <w:rPr>
          <w:rFonts w:cs="Courier New"/>
          <w:sz w:val="26"/>
          <w:szCs w:val="26"/>
        </w:rPr>
        <w:sectPr w:rsidR="00923588" w:rsidSect="008F09C8">
          <w:pgSz w:w="12240" w:h="15840" w:code="1"/>
          <w:pgMar w:top="1440" w:right="2074" w:bottom="1440" w:left="1728" w:header="720" w:footer="432" w:gutter="0"/>
          <w:cols w:space="720"/>
          <w:docGrid w:linePitch="326"/>
        </w:sectPr>
      </w:pPr>
    </w:p>
    <w:p w14:paraId="2AA71889" w14:textId="77777777" w:rsidR="002C76D9" w:rsidRPr="00834631" w:rsidRDefault="002C76D9" w:rsidP="00DD59F0">
      <w:pPr>
        <w:tabs>
          <w:tab w:val="clear" w:pos="864"/>
          <w:tab w:val="clear" w:pos="1584"/>
          <w:tab w:val="clear" w:pos="4320"/>
        </w:tabs>
        <w:autoSpaceDE w:val="0"/>
        <w:autoSpaceDN w:val="0"/>
        <w:adjustRightInd w:val="0"/>
        <w:jc w:val="center"/>
        <w:rPr>
          <w:rFonts w:cs="Courier New"/>
          <w:sz w:val="26"/>
          <w:szCs w:val="26"/>
          <w:u w:val="single"/>
        </w:rPr>
      </w:pPr>
      <w:r w:rsidRPr="00834631">
        <w:rPr>
          <w:rFonts w:cs="Courier New"/>
          <w:sz w:val="26"/>
          <w:szCs w:val="26"/>
          <w:lang w:val="en-CA"/>
        </w:rPr>
        <w:lastRenderedPageBreak/>
        <w:fldChar w:fldCharType="begin"/>
      </w:r>
      <w:r w:rsidRPr="00834631">
        <w:rPr>
          <w:rFonts w:cs="Courier New"/>
          <w:sz w:val="26"/>
          <w:szCs w:val="26"/>
          <w:lang w:val="en-CA"/>
        </w:rPr>
        <w:instrText xml:space="preserve"> SEQ CHAPTER \h \r 1</w:instrText>
      </w:r>
      <w:r w:rsidRPr="00834631">
        <w:rPr>
          <w:rFonts w:cs="Courier New"/>
          <w:sz w:val="26"/>
          <w:szCs w:val="26"/>
          <w:lang w:val="en-CA"/>
        </w:rPr>
        <w:fldChar w:fldCharType="end"/>
      </w:r>
      <w:r w:rsidRPr="00834631">
        <w:rPr>
          <w:rFonts w:cs="Courier New"/>
          <w:sz w:val="26"/>
          <w:szCs w:val="26"/>
          <w:u w:val="single"/>
        </w:rPr>
        <w:t>CERTIFICATE</w:t>
      </w:r>
      <w:r w:rsidR="00CE0312">
        <w:rPr>
          <w:rFonts w:cs="Courier New"/>
          <w:sz w:val="26"/>
          <w:szCs w:val="26"/>
          <w:u w:val="single"/>
        </w:rPr>
        <w:t xml:space="preserve"> OF REPORTER</w:t>
      </w:r>
    </w:p>
    <w:p w14:paraId="6764F92A" w14:textId="77777777" w:rsidR="002C76D9" w:rsidRPr="00834631" w:rsidRDefault="002C76D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  <w:r w:rsidRPr="00834631">
        <w:rPr>
          <w:rFonts w:cs="Courier New"/>
          <w:sz w:val="26"/>
          <w:szCs w:val="26"/>
        </w:rPr>
        <w:tab/>
      </w:r>
    </w:p>
    <w:p w14:paraId="27B79F58" w14:textId="77777777" w:rsidR="00DD59F0" w:rsidRPr="00834631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STATE OF </w:t>
      </w:r>
      <w:r w:rsidR="00CE0312" w:rsidRPr="004C520B">
        <w:rPr>
          <w:rFonts w:cs="Courier New"/>
          <w:sz w:val="26"/>
          <w:szCs w:val="26"/>
          <w:highlight w:val="yellow"/>
        </w:rPr>
        <w:t>FLORIDA</w:t>
      </w:r>
      <w:r w:rsidRPr="00834631">
        <w:rPr>
          <w:rFonts w:cs="Courier New"/>
          <w:sz w:val="26"/>
          <w:szCs w:val="26"/>
        </w:rPr>
        <w:t xml:space="preserve">     )</w:t>
      </w:r>
    </w:p>
    <w:p w14:paraId="4A68B9B3" w14:textId="153652F1" w:rsidR="00DD59F0" w:rsidRPr="00834631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COUNTY OF </w:t>
      </w:r>
      <w:r w:rsidR="00CE0312" w:rsidRPr="004C520B">
        <w:rPr>
          <w:rFonts w:cs="Courier New"/>
          <w:sz w:val="26"/>
          <w:szCs w:val="26"/>
          <w:highlight w:val="yellow"/>
        </w:rPr>
        <w:t>BROWARD</w:t>
      </w:r>
      <w:r w:rsidR="004C520B">
        <w:rPr>
          <w:rFonts w:cs="Courier New"/>
          <w:sz w:val="26"/>
          <w:szCs w:val="26"/>
        </w:rPr>
        <w:t xml:space="preserve">    </w:t>
      </w:r>
      <w:r w:rsidRPr="00834631">
        <w:rPr>
          <w:rFonts w:cs="Courier New"/>
          <w:sz w:val="26"/>
          <w:szCs w:val="26"/>
        </w:rPr>
        <w:t>)</w:t>
      </w:r>
    </w:p>
    <w:p w14:paraId="2EA8F3DA" w14:textId="77777777" w:rsidR="00DD59F0" w:rsidRPr="00834631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</w:p>
    <w:p w14:paraId="229FB449" w14:textId="77777777" w:rsidR="00CE0312" w:rsidRDefault="00DD59F0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>I</w:t>
      </w:r>
      <w:r w:rsidR="00CE0312">
        <w:rPr>
          <w:rFonts w:cs="Courier New"/>
          <w:sz w:val="26"/>
          <w:szCs w:val="26"/>
        </w:rPr>
        <w:t>, CHYNNA BARBOSA, Court Reporter and Notary Public for the State of Florida, do</w:t>
      </w:r>
      <w:r w:rsidRPr="00834631">
        <w:rPr>
          <w:rFonts w:cs="Courier New"/>
          <w:sz w:val="26"/>
          <w:szCs w:val="26"/>
        </w:rPr>
        <w:t xml:space="preserve"> hereby certify that</w:t>
      </w:r>
      <w:r w:rsidR="00CE0312">
        <w:rPr>
          <w:rFonts w:cs="Courier New"/>
          <w:sz w:val="26"/>
          <w:szCs w:val="26"/>
        </w:rPr>
        <w:t xml:space="preserve"> I was authorized to and did digitally report and transcribe the foregoing proceedings, and that the transcript is a true and complete record of my notes.</w:t>
      </w:r>
    </w:p>
    <w:p w14:paraId="63D40FF0" w14:textId="77777777" w:rsidR="00CE0312" w:rsidRDefault="00E27FB7" w:rsidP="00E27FB7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 xml:space="preserve">I further certify that I am not </w:t>
      </w:r>
      <w:r w:rsidR="00CE0312">
        <w:rPr>
          <w:rFonts w:cs="Courier New"/>
          <w:sz w:val="26"/>
          <w:szCs w:val="26"/>
        </w:rPr>
        <w:t xml:space="preserve">a relative, employee, </w:t>
      </w:r>
      <w:proofErr w:type="gramStart"/>
      <w:r w:rsidR="00CE0312">
        <w:rPr>
          <w:rFonts w:cs="Courier New"/>
          <w:sz w:val="26"/>
          <w:szCs w:val="26"/>
        </w:rPr>
        <w:t>attorney</w:t>
      </w:r>
      <w:proofErr w:type="gramEnd"/>
      <w:r w:rsidR="00CE0312">
        <w:rPr>
          <w:rFonts w:cs="Courier New"/>
          <w:sz w:val="26"/>
          <w:szCs w:val="26"/>
        </w:rPr>
        <w:t xml:space="preserve"> or counsel of any of the</w:t>
      </w:r>
      <w:r w:rsidRPr="00834631">
        <w:rPr>
          <w:rFonts w:cs="Courier New"/>
          <w:sz w:val="26"/>
          <w:szCs w:val="26"/>
        </w:rPr>
        <w:t xml:space="preserve"> parties</w:t>
      </w:r>
      <w:r w:rsidR="00CE0312">
        <w:rPr>
          <w:rFonts w:cs="Courier New"/>
          <w:sz w:val="26"/>
          <w:szCs w:val="26"/>
        </w:rPr>
        <w:t>, nor am I a relative or employee of any of the parties’ attorneys or counsel connected with the action, nor am I financially interested in the action.</w:t>
      </w:r>
    </w:p>
    <w:p w14:paraId="59744599" w14:textId="77777777" w:rsidR="00CE0312" w:rsidRDefault="00CE0312" w:rsidP="007E0325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ind w:firstLine="1440"/>
        <w:rPr>
          <w:rFonts w:cs="Courier New"/>
          <w:sz w:val="26"/>
          <w:szCs w:val="26"/>
        </w:rPr>
      </w:pPr>
    </w:p>
    <w:p w14:paraId="5C9EEF7F" w14:textId="66CA1C45" w:rsidR="00834631" w:rsidRPr="00834631" w:rsidRDefault="004C520B" w:rsidP="004C520B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 xml:space="preserve">         </w:t>
      </w:r>
      <w:r w:rsidR="00CE0312">
        <w:rPr>
          <w:rFonts w:cs="Courier New"/>
          <w:sz w:val="26"/>
          <w:szCs w:val="26"/>
        </w:rPr>
        <w:t>Witness my hand this</w:t>
      </w:r>
      <w:r w:rsidR="002C76D9" w:rsidRPr="00834631">
        <w:rPr>
          <w:rFonts w:cs="Courier New"/>
          <w:sz w:val="26"/>
          <w:szCs w:val="26"/>
        </w:rPr>
        <w:t xml:space="preserve"> </w:t>
      </w:r>
      <w:r w:rsidR="00AD1824" w:rsidRPr="004C520B">
        <w:rPr>
          <w:rFonts w:cs="Courier New"/>
          <w:sz w:val="26"/>
          <w:szCs w:val="26"/>
          <w:highlight w:val="yellow"/>
        </w:rPr>
        <w:t>___</w:t>
      </w:r>
      <w:r w:rsidR="002C76D9" w:rsidRPr="00834631">
        <w:rPr>
          <w:rFonts w:cs="Courier New"/>
          <w:sz w:val="26"/>
          <w:szCs w:val="26"/>
        </w:rPr>
        <w:t xml:space="preserve"> day of </w:t>
      </w:r>
      <w:r w:rsidR="00AD1824" w:rsidRPr="004C520B">
        <w:rPr>
          <w:rFonts w:cs="Courier New"/>
          <w:sz w:val="26"/>
          <w:szCs w:val="26"/>
          <w:highlight w:val="yellow"/>
        </w:rPr>
        <w:t>________</w:t>
      </w:r>
      <w:r w:rsidR="002C76D9" w:rsidRPr="00834631">
        <w:rPr>
          <w:rFonts w:cs="Courier New"/>
          <w:sz w:val="26"/>
          <w:szCs w:val="26"/>
        </w:rPr>
        <w:t xml:space="preserve"> 20</w:t>
      </w:r>
      <w:r w:rsidR="00AD1824" w:rsidRPr="004C520B">
        <w:rPr>
          <w:rFonts w:cs="Courier New"/>
          <w:sz w:val="26"/>
          <w:szCs w:val="26"/>
          <w:highlight w:val="yellow"/>
        </w:rPr>
        <w:t>_</w:t>
      </w:r>
      <w:r w:rsidR="002C76D9" w:rsidRPr="00834631">
        <w:rPr>
          <w:rFonts w:cs="Courier New"/>
          <w:sz w:val="26"/>
          <w:szCs w:val="26"/>
        </w:rPr>
        <w:t>.</w:t>
      </w:r>
    </w:p>
    <w:p w14:paraId="5856D113" w14:textId="77777777" w:rsidR="00DD59F0" w:rsidRDefault="00DD59F0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</w:p>
    <w:p w14:paraId="61BFCF0B" w14:textId="77777777" w:rsidR="0086633E" w:rsidRDefault="0086633E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</w:p>
    <w:p w14:paraId="0E2A5427" w14:textId="77777777" w:rsidR="008D1E99" w:rsidRPr="00834631" w:rsidRDefault="008D1E99" w:rsidP="00DD59F0">
      <w:pPr>
        <w:tabs>
          <w:tab w:val="clear" w:pos="864"/>
          <w:tab w:val="clear" w:pos="1584"/>
          <w:tab w:val="left" w:pos="0"/>
          <w:tab w:val="left" w:pos="720"/>
          <w:tab w:val="left" w:pos="1440"/>
          <w:tab w:val="left" w:pos="7200"/>
          <w:tab w:val="left" w:pos="8625"/>
        </w:tabs>
        <w:autoSpaceDE w:val="0"/>
        <w:autoSpaceDN w:val="0"/>
        <w:adjustRightInd w:val="0"/>
        <w:rPr>
          <w:rFonts w:cs="Courier New"/>
          <w:sz w:val="26"/>
          <w:szCs w:val="26"/>
        </w:rPr>
      </w:pPr>
    </w:p>
    <w:p w14:paraId="159F9BFF" w14:textId="244CD601" w:rsidR="00DD59F0" w:rsidRPr="00834631" w:rsidRDefault="00DD59F0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ind w:right="-22"/>
        <w:rPr>
          <w:rFonts w:cs="Courier New"/>
          <w:sz w:val="26"/>
          <w:szCs w:val="26"/>
        </w:rPr>
      </w:pPr>
      <w:r w:rsidRPr="00834631">
        <w:rPr>
          <w:rFonts w:cs="Courier New"/>
          <w:sz w:val="26"/>
          <w:szCs w:val="26"/>
        </w:rPr>
        <w:t>_______________________</w:t>
      </w:r>
    </w:p>
    <w:p w14:paraId="2730542A" w14:textId="32BAA733" w:rsidR="00834631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CHYNNA BARBOSA</w:t>
      </w:r>
      <w:r w:rsidR="00DD59F0" w:rsidRPr="00834631">
        <w:rPr>
          <w:rFonts w:cs="Courier New"/>
          <w:sz w:val="26"/>
          <w:szCs w:val="26"/>
        </w:rPr>
        <w:t xml:space="preserve">, </w:t>
      </w:r>
      <w:r>
        <w:rPr>
          <w:rFonts w:cs="Courier New"/>
          <w:sz w:val="26"/>
          <w:szCs w:val="26"/>
        </w:rPr>
        <w:t>COURT REPORTER</w:t>
      </w:r>
    </w:p>
    <w:p w14:paraId="04199086" w14:textId="3DAD2A44" w:rsidR="00CE0312" w:rsidRDefault="00CE0312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PUBLIC, STATE OF FLORIDA</w:t>
      </w:r>
    </w:p>
    <w:p w14:paraId="501F586D" w14:textId="51AE823B" w:rsidR="0086633E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No:  HH 79585</w:t>
      </w:r>
    </w:p>
    <w:p w14:paraId="2053AD12" w14:textId="3B08E2D2" w:rsidR="0022268B" w:rsidRDefault="0022268B" w:rsidP="008D1E99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Exp:  01/08/2025</w:t>
      </w:r>
    </w:p>
    <w:p w14:paraId="5C411A5D" w14:textId="77777777" w:rsidR="007E0325" w:rsidRDefault="007E0325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 w:val="26"/>
          <w:szCs w:val="26"/>
        </w:rPr>
      </w:pPr>
    </w:p>
    <w:p w14:paraId="489D4E95" w14:textId="77777777" w:rsidR="007E0325" w:rsidRDefault="007E0325" w:rsidP="00834631">
      <w:pPr>
        <w:pStyle w:val="DoubleSpacing"/>
        <w:widowControl w:val="0"/>
        <w:tabs>
          <w:tab w:val="clear" w:pos="864"/>
          <w:tab w:val="clear" w:pos="1584"/>
          <w:tab w:val="clear" w:pos="4320"/>
          <w:tab w:val="left" w:pos="2880"/>
        </w:tabs>
        <w:ind w:right="288"/>
        <w:rPr>
          <w:rFonts w:cs="Courier New"/>
          <w:sz w:val="26"/>
          <w:szCs w:val="26"/>
        </w:rPr>
      </w:pPr>
    </w:p>
    <w:p w14:paraId="7F1FA906" w14:textId="77777777" w:rsidR="00CE0312" w:rsidRDefault="00CE0312" w:rsidP="006800A0">
      <w:pPr>
        <w:jc w:val="center"/>
      </w:pPr>
      <w:r>
        <w:lastRenderedPageBreak/>
        <w:t>CERTIFICATE OF OATH</w:t>
      </w:r>
    </w:p>
    <w:p w14:paraId="7CA434AD" w14:textId="77777777" w:rsidR="00CE0312" w:rsidRDefault="00CE0312" w:rsidP="00CE0312">
      <w:r>
        <w:t xml:space="preserve">STATE OF </w:t>
      </w:r>
      <w:r w:rsidRPr="008F09C8">
        <w:rPr>
          <w:highlight w:val="yellow"/>
        </w:rPr>
        <w:t>FLORIDA</w:t>
      </w:r>
    </w:p>
    <w:p w14:paraId="4285C776" w14:textId="77777777" w:rsidR="00CE0312" w:rsidRDefault="00CE0312" w:rsidP="00CE0312">
      <w:r>
        <w:t xml:space="preserve">COUNTY OF </w:t>
      </w:r>
      <w:r w:rsidRPr="008F09C8">
        <w:rPr>
          <w:highlight w:val="yellow"/>
        </w:rPr>
        <w:t>BROWARD</w:t>
      </w:r>
    </w:p>
    <w:p w14:paraId="2141C206" w14:textId="77777777" w:rsidR="00CE0312" w:rsidRDefault="00CE0312" w:rsidP="006800A0">
      <w:pPr>
        <w:jc w:val="center"/>
      </w:pPr>
    </w:p>
    <w:p w14:paraId="72BD36F2" w14:textId="77777777" w:rsidR="00CE0312" w:rsidRDefault="00CE0312" w:rsidP="006800A0">
      <w:pPr>
        <w:jc w:val="center"/>
      </w:pPr>
    </w:p>
    <w:p w14:paraId="5FF1C8CA" w14:textId="3F509118" w:rsidR="00CE0312" w:rsidRDefault="00CE0312" w:rsidP="00CE0312">
      <w:r>
        <w:t xml:space="preserve">I, CHYNNA BARBOSA, the undersigned authority, certify that </w:t>
      </w:r>
      <w:r w:rsidRPr="008F09C8">
        <w:rPr>
          <w:highlight w:val="yellow"/>
        </w:rPr>
        <w:t>NAME</w:t>
      </w:r>
      <w:r>
        <w:t>, appeared before me remotely pursuant to Florida Supreme Court Order [</w:t>
      </w:r>
      <w:r w:rsidRPr="008F09C8">
        <w:rPr>
          <w:highlight w:val="yellow"/>
        </w:rPr>
        <w:t>#########</w:t>
      </w:r>
      <w:r>
        <w:t xml:space="preserve">] and was duly sworn on the </w:t>
      </w:r>
      <w:r w:rsidRPr="008F09C8">
        <w:rPr>
          <w:highlight w:val="yellow"/>
        </w:rPr>
        <w:t>___</w:t>
      </w:r>
      <w:r>
        <w:t xml:space="preserve"> day of </w:t>
      </w:r>
      <w:r w:rsidRPr="008F09C8">
        <w:rPr>
          <w:highlight w:val="yellow"/>
        </w:rPr>
        <w:t>_____</w:t>
      </w:r>
      <w:r>
        <w:t>, 2023</w:t>
      </w:r>
      <w:r w:rsidR="00814789">
        <w:t>.</w:t>
      </w:r>
    </w:p>
    <w:p w14:paraId="59B0D65B" w14:textId="77777777" w:rsidR="00814789" w:rsidRDefault="00814789" w:rsidP="00CE0312"/>
    <w:p w14:paraId="701C4D41" w14:textId="77777777" w:rsidR="00814789" w:rsidRDefault="00814789" w:rsidP="00CE0312">
      <w:r>
        <w:tab/>
        <w:t xml:space="preserve">Witness my hand this </w:t>
      </w:r>
      <w:r w:rsidRPr="008F09C8">
        <w:rPr>
          <w:highlight w:val="yellow"/>
        </w:rPr>
        <w:t>____</w:t>
      </w:r>
      <w:r>
        <w:t xml:space="preserve"> day of </w:t>
      </w:r>
      <w:r w:rsidRPr="008F09C8">
        <w:rPr>
          <w:highlight w:val="yellow"/>
        </w:rPr>
        <w:t>______</w:t>
      </w:r>
      <w:r>
        <w:t xml:space="preserve">, </w:t>
      </w:r>
      <w:r w:rsidRPr="008F09C8">
        <w:rPr>
          <w:highlight w:val="yellow"/>
        </w:rPr>
        <w:t>2023</w:t>
      </w:r>
      <w:r>
        <w:t>.</w:t>
      </w:r>
    </w:p>
    <w:p w14:paraId="08CC9B8C" w14:textId="77777777" w:rsidR="00814789" w:rsidRDefault="00814789" w:rsidP="00CE0312"/>
    <w:p w14:paraId="2C77F0C0" w14:textId="77777777" w:rsidR="00814789" w:rsidRDefault="00814789" w:rsidP="00CE0312">
      <w:r>
        <w:t>_________________________________</w:t>
      </w:r>
    </w:p>
    <w:p w14:paraId="105BB3A5" w14:textId="77777777" w:rsidR="00814789" w:rsidRDefault="00814789" w:rsidP="008879FC">
      <w:pPr>
        <w:spacing w:line="240" w:lineRule="auto"/>
      </w:pPr>
      <w:r>
        <w:t>CHYNNA BARBOSA, CER, COURT REPORTER</w:t>
      </w:r>
    </w:p>
    <w:p w14:paraId="290775C5" w14:textId="77777777" w:rsidR="00814789" w:rsidRDefault="00814789" w:rsidP="008879FC">
      <w:pPr>
        <w:spacing w:line="240" w:lineRule="auto"/>
      </w:pPr>
      <w:r>
        <w:t>NOTARY PUBLIC, STATE OF FLORIDA</w:t>
      </w:r>
    </w:p>
    <w:p w14:paraId="65F91353" w14:textId="77777777" w:rsidR="008879FC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No:  HH 79585</w:t>
      </w:r>
    </w:p>
    <w:p w14:paraId="1F674DEA" w14:textId="77777777" w:rsidR="008879FC" w:rsidRDefault="008879FC" w:rsidP="008879FC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Exp:  01/08/2025</w:t>
      </w:r>
    </w:p>
    <w:p w14:paraId="29D4BD57" w14:textId="77777777" w:rsidR="00CE0312" w:rsidRDefault="00CE0312" w:rsidP="006800A0">
      <w:pPr>
        <w:jc w:val="center"/>
      </w:pPr>
    </w:p>
    <w:p w14:paraId="61708BB2" w14:textId="77777777" w:rsidR="00CE0312" w:rsidRDefault="00CE0312" w:rsidP="006800A0">
      <w:pPr>
        <w:jc w:val="center"/>
      </w:pPr>
    </w:p>
    <w:p w14:paraId="35AC0461" w14:textId="77777777" w:rsidR="00CE0312" w:rsidRDefault="00CE0312" w:rsidP="006800A0">
      <w:pPr>
        <w:jc w:val="center"/>
      </w:pPr>
    </w:p>
    <w:p w14:paraId="5238E605" w14:textId="77777777" w:rsidR="008879FC" w:rsidRDefault="008879FC" w:rsidP="006800A0">
      <w:pPr>
        <w:jc w:val="center"/>
      </w:pPr>
    </w:p>
    <w:p w14:paraId="1FC85860" w14:textId="77777777" w:rsidR="008879FC" w:rsidRDefault="008879FC" w:rsidP="006800A0">
      <w:pPr>
        <w:jc w:val="center"/>
      </w:pPr>
    </w:p>
    <w:p w14:paraId="01E43D0E" w14:textId="77777777" w:rsidR="008879FC" w:rsidRDefault="008879FC" w:rsidP="006800A0">
      <w:pPr>
        <w:jc w:val="center"/>
      </w:pPr>
    </w:p>
    <w:p w14:paraId="23F01101" w14:textId="77777777" w:rsidR="008879FC" w:rsidRDefault="008879FC" w:rsidP="006800A0">
      <w:pPr>
        <w:jc w:val="center"/>
      </w:pPr>
    </w:p>
    <w:p w14:paraId="7BF8422D" w14:textId="77777777" w:rsidR="008879FC" w:rsidRDefault="008879FC" w:rsidP="006800A0">
      <w:pPr>
        <w:jc w:val="center"/>
      </w:pPr>
    </w:p>
    <w:p w14:paraId="3C6FA7A9" w14:textId="77777777" w:rsidR="008879FC" w:rsidRDefault="008879FC" w:rsidP="006800A0">
      <w:pPr>
        <w:jc w:val="center"/>
      </w:pPr>
    </w:p>
    <w:p w14:paraId="1F57B34C" w14:textId="77777777" w:rsidR="008879FC" w:rsidRDefault="008879FC" w:rsidP="006800A0">
      <w:pPr>
        <w:jc w:val="center"/>
      </w:pPr>
    </w:p>
    <w:p w14:paraId="6F903467" w14:textId="08BA3CA8" w:rsidR="008879FC" w:rsidRDefault="00B600A2" w:rsidP="006800A0">
      <w:pPr>
        <w:jc w:val="center"/>
      </w:pPr>
      <w:r>
        <w:lastRenderedPageBreak/>
        <w:t>JURAT PAGE</w:t>
      </w:r>
    </w:p>
    <w:p w14:paraId="3517B858" w14:textId="77777777" w:rsidR="00B600A2" w:rsidRDefault="00B600A2" w:rsidP="006800A0">
      <w:pPr>
        <w:jc w:val="center"/>
      </w:pPr>
    </w:p>
    <w:p w14:paraId="4CD303D6" w14:textId="1E95F744" w:rsidR="00B600A2" w:rsidRDefault="00B600A2" w:rsidP="00B600A2">
      <w:r>
        <w:t>STATE OF FLORIDA  )</w:t>
      </w:r>
    </w:p>
    <w:p w14:paraId="5F75956E" w14:textId="2ADB7953" w:rsidR="00B600A2" w:rsidRDefault="00B600A2" w:rsidP="00B600A2">
      <w:r>
        <w:tab/>
      </w:r>
      <w:r>
        <w:tab/>
        <w:t xml:space="preserve">       )  :SS</w:t>
      </w:r>
    </w:p>
    <w:p w14:paraId="25E5D5BB" w14:textId="2800F199" w:rsidR="00B600A2" w:rsidRDefault="00607A13" w:rsidP="00B600A2">
      <w:r>
        <w:t>COUNTY OF BROWARD )</w:t>
      </w:r>
    </w:p>
    <w:p w14:paraId="2F7EAE59" w14:textId="77777777" w:rsidR="00607A13" w:rsidRDefault="00607A13" w:rsidP="00B600A2"/>
    <w:p w14:paraId="78A962E8" w14:textId="34BAA2BB" w:rsidR="00607A13" w:rsidRDefault="00607A13" w:rsidP="00B600A2">
      <w:r>
        <w:tab/>
      </w:r>
      <w:r>
        <w:tab/>
      </w:r>
      <w:proofErr w:type="gramStart"/>
      <w:r>
        <w:t>I,</w:t>
      </w:r>
      <w:proofErr w:type="gramEnd"/>
      <w:r>
        <w:t xml:space="preserve"> hereby certify that I have read the foregoing transcript Pages </w:t>
      </w:r>
      <w:r w:rsidRPr="00607A13">
        <w:rPr>
          <w:highlight w:val="yellow"/>
        </w:rPr>
        <w:t>##</w:t>
      </w:r>
      <w:r>
        <w:t xml:space="preserve"> to </w:t>
      </w:r>
      <w:r w:rsidRPr="00607A13">
        <w:rPr>
          <w:highlight w:val="yellow"/>
        </w:rPr>
        <w:t>##</w:t>
      </w:r>
      <w:r>
        <w:t xml:space="preserve"> and find the same to be true and accurate.</w:t>
      </w:r>
    </w:p>
    <w:p w14:paraId="15CE0ECC" w14:textId="77777777" w:rsidR="00607A13" w:rsidRDefault="00607A13" w:rsidP="00B600A2"/>
    <w:p w14:paraId="198E4044" w14:textId="5E46495F" w:rsidR="00607A13" w:rsidRDefault="00607A13" w:rsidP="00B600A2">
      <w:r>
        <w:tab/>
      </w:r>
      <w:r>
        <w:tab/>
        <w:t>Any corrections made by me are set forth on the errata page attached hereto.</w:t>
      </w:r>
    </w:p>
    <w:p w14:paraId="5E34A4B9" w14:textId="77777777" w:rsidR="00607A13" w:rsidRDefault="00607A13" w:rsidP="00B600A2"/>
    <w:p w14:paraId="2EAACD2C" w14:textId="677C2962" w:rsidR="00607A13" w:rsidRDefault="00A50476" w:rsidP="00B600A2">
      <w:r>
        <w:tab/>
      </w:r>
      <w:r>
        <w:tab/>
      </w:r>
      <w:r>
        <w:tab/>
        <w:t>_________________________</w:t>
      </w:r>
    </w:p>
    <w:p w14:paraId="0FF8AB67" w14:textId="422C5F5E" w:rsidR="00A50476" w:rsidRDefault="00A50476" w:rsidP="00B600A2">
      <w:r>
        <w:tab/>
      </w:r>
      <w:r>
        <w:tab/>
      </w:r>
      <w:r>
        <w:tab/>
      </w:r>
      <w:r w:rsidRPr="00A50476">
        <w:rPr>
          <w:highlight w:val="yellow"/>
        </w:rPr>
        <w:t>FIRSTNAME</w:t>
      </w:r>
      <w:r>
        <w:t xml:space="preserve"> </w:t>
      </w:r>
      <w:r w:rsidRPr="00A50476">
        <w:rPr>
          <w:highlight w:val="yellow"/>
        </w:rPr>
        <w:t>LASTNAME</w:t>
      </w:r>
    </w:p>
    <w:p w14:paraId="08B1C524" w14:textId="77777777" w:rsidR="00A50476" w:rsidRDefault="00A50476" w:rsidP="00B600A2"/>
    <w:p w14:paraId="2E6EB111" w14:textId="1885B50F" w:rsidR="00A50476" w:rsidRDefault="003E4E8E" w:rsidP="00B600A2">
      <w:r>
        <w:t xml:space="preserve">Sworn to and subscribed before me on this </w:t>
      </w:r>
      <w:r w:rsidRPr="003E4E8E">
        <w:rPr>
          <w:highlight w:val="yellow"/>
        </w:rPr>
        <w:t>##</w:t>
      </w:r>
      <w:r>
        <w:t xml:space="preserve"> day of </w:t>
      </w:r>
      <w:r w:rsidRPr="003E4E8E">
        <w:rPr>
          <w:highlight w:val="yellow"/>
        </w:rPr>
        <w:t>MONTH</w:t>
      </w:r>
      <w:r>
        <w:t>, 2023.</w:t>
      </w:r>
    </w:p>
    <w:p w14:paraId="2330D97A" w14:textId="77777777" w:rsidR="00CE0312" w:rsidRDefault="00CE0312" w:rsidP="006800A0">
      <w:pPr>
        <w:jc w:val="center"/>
      </w:pPr>
    </w:p>
    <w:p w14:paraId="2413E7CD" w14:textId="77777777" w:rsidR="00CE0312" w:rsidRDefault="00CE0312" w:rsidP="006800A0">
      <w:pPr>
        <w:jc w:val="center"/>
      </w:pPr>
    </w:p>
    <w:p w14:paraId="2AB06C14" w14:textId="77777777" w:rsidR="00CE0312" w:rsidRDefault="00CE0312" w:rsidP="006800A0">
      <w:pPr>
        <w:jc w:val="center"/>
      </w:pPr>
    </w:p>
    <w:p w14:paraId="55C2F2ED" w14:textId="77777777" w:rsidR="00F75F46" w:rsidRDefault="00F75F46" w:rsidP="00F75F46">
      <w:r>
        <w:t>_________________________________</w:t>
      </w:r>
    </w:p>
    <w:p w14:paraId="7CF994F2" w14:textId="4569A8B1" w:rsidR="00F75F46" w:rsidRDefault="00F75F46" w:rsidP="00F75F46">
      <w:pPr>
        <w:spacing w:line="240" w:lineRule="auto"/>
      </w:pPr>
      <w:r>
        <w:t>N</w:t>
      </w:r>
      <w:r w:rsidR="00C44631">
        <w:t>otary Public in and for the</w:t>
      </w:r>
    </w:p>
    <w:p w14:paraId="28E22728" w14:textId="688ED3EF" w:rsidR="00C44631" w:rsidRDefault="00C44631" w:rsidP="00F75F46">
      <w:pPr>
        <w:spacing w:line="240" w:lineRule="auto"/>
      </w:pPr>
      <w:r>
        <w:t>State of Florida at Large.</w:t>
      </w:r>
    </w:p>
    <w:p w14:paraId="0DD4142F" w14:textId="77777777" w:rsidR="00F75F46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No:  HH 79585</w:t>
      </w:r>
    </w:p>
    <w:p w14:paraId="1C1703C0" w14:textId="77777777" w:rsidR="00F75F46" w:rsidRDefault="00F75F46" w:rsidP="00F75F46">
      <w:pPr>
        <w:pStyle w:val="DoubleSpacing"/>
        <w:widowControl w:val="0"/>
        <w:tabs>
          <w:tab w:val="clear" w:pos="864"/>
          <w:tab w:val="clear" w:pos="1584"/>
          <w:tab w:val="clear" w:pos="4320"/>
        </w:tabs>
        <w:spacing w:line="240" w:lineRule="auto"/>
        <w:ind w:right="-29"/>
        <w:rPr>
          <w:rFonts w:cs="Courier New"/>
          <w:sz w:val="26"/>
          <w:szCs w:val="26"/>
        </w:rPr>
      </w:pPr>
      <w:r>
        <w:rPr>
          <w:rFonts w:cs="Courier New"/>
          <w:sz w:val="26"/>
          <w:szCs w:val="26"/>
        </w:rPr>
        <w:t>Notary Commission Exp:  01/08/2025</w:t>
      </w:r>
    </w:p>
    <w:p w14:paraId="1A1F5028" w14:textId="77777777" w:rsidR="008F09C8" w:rsidRDefault="008F09C8" w:rsidP="00F75F46"/>
    <w:p w14:paraId="15496DD6" w14:textId="77777777" w:rsidR="009A2240" w:rsidRDefault="00D908BA" w:rsidP="00825E32">
      <w:pPr>
        <w:jc w:val="center"/>
      </w:pPr>
      <w:r>
        <w:br w:type="page"/>
      </w:r>
      <w:r w:rsidR="00C44631">
        <w:lastRenderedPageBreak/>
        <w:t>DEPOSITION ERRATA SHEET</w:t>
      </w:r>
    </w:p>
    <w:p w14:paraId="5D888998" w14:textId="45674735" w:rsidR="00825E32" w:rsidRDefault="00825E32" w:rsidP="00F44B62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 w:rsidR="00F44B62">
        <w:tab/>
        <w:t xml:space="preserve">Line No. </w:t>
      </w:r>
      <w:r w:rsidR="00F44B62" w:rsidRPr="00F44B62">
        <w:rPr>
          <w:highlight w:val="yellow"/>
        </w:rPr>
        <w:t>##</w:t>
      </w:r>
    </w:p>
    <w:p w14:paraId="3EC90250" w14:textId="161500AA" w:rsidR="00F44B62" w:rsidRDefault="00F44B62" w:rsidP="00F44B62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2B21888D" w14:textId="23947E88" w:rsidR="00F44B62" w:rsidRDefault="00A741C0" w:rsidP="00F44B62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586CAE5A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5C69A8A2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5C7724F1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2A7029AE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2BFBC6AA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7501220D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3C3F7667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69AE1246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560004DC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5D376117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3094A153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50FDAB31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312D5DD3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347527A4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0D7E9D11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1BA74438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Page No. </w:t>
      </w:r>
      <w:r w:rsidRPr="00F44B62">
        <w:rPr>
          <w:highlight w:val="yellow"/>
        </w:rPr>
        <w:t>##</w:t>
      </w:r>
      <w:r>
        <w:tab/>
        <w:t xml:space="preserve">Line No. </w:t>
      </w:r>
      <w:r w:rsidRPr="00F44B62">
        <w:rPr>
          <w:highlight w:val="yellow"/>
        </w:rPr>
        <w:t>##</w:t>
      </w:r>
    </w:p>
    <w:p w14:paraId="7AF0DE2C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Change to: </w:t>
      </w:r>
      <w:r w:rsidRPr="00F44B62">
        <w:rPr>
          <w:highlight w:val="yellow"/>
        </w:rPr>
        <w:t>_______________________________________________</w:t>
      </w:r>
    </w:p>
    <w:p w14:paraId="05884948" w14:textId="77777777" w:rsidR="00A741C0" w:rsidRDefault="00A741C0" w:rsidP="00A741C0">
      <w:pPr>
        <w:tabs>
          <w:tab w:val="clear" w:pos="864"/>
          <w:tab w:val="clear" w:pos="1584"/>
          <w:tab w:val="clear" w:pos="4320"/>
        </w:tabs>
      </w:pPr>
      <w:r>
        <w:t xml:space="preserve">Reason for change: </w:t>
      </w:r>
      <w:r w:rsidRPr="00A741C0">
        <w:rPr>
          <w:highlight w:val="yellow"/>
        </w:rPr>
        <w:t>_______________________________________</w:t>
      </w:r>
    </w:p>
    <w:p w14:paraId="3796135B" w14:textId="77777777" w:rsidR="0029578E" w:rsidRDefault="0029578E" w:rsidP="00F44B62">
      <w:pPr>
        <w:tabs>
          <w:tab w:val="clear" w:pos="864"/>
          <w:tab w:val="clear" w:pos="1584"/>
          <w:tab w:val="clear" w:pos="4320"/>
        </w:tabs>
      </w:pPr>
    </w:p>
    <w:p w14:paraId="7D49604C" w14:textId="77777777" w:rsidR="0029578E" w:rsidRPr="0029578E" w:rsidRDefault="0029578E" w:rsidP="0029578E"/>
    <w:p w14:paraId="3A8A4C3E" w14:textId="5D95DDC3" w:rsidR="00507027" w:rsidRDefault="0029578E" w:rsidP="00E556EA">
      <w:r>
        <w:t xml:space="preserve">SIGNATURE: ____________________________ </w:t>
      </w:r>
      <w:r w:rsidR="00E556EA">
        <w:t>DATE: ____________</w:t>
      </w:r>
    </w:p>
    <w:sectPr w:rsidR="00507027" w:rsidSect="008F09C8">
      <w:headerReference w:type="first" r:id="rId9"/>
      <w:pgSz w:w="12240" w:h="15840" w:code="1"/>
      <w:pgMar w:top="1440" w:right="2074" w:bottom="1440" w:left="1728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D878B" w14:textId="77777777" w:rsidR="007C73DB" w:rsidRDefault="007C73DB">
      <w:pPr>
        <w:spacing w:line="240" w:lineRule="auto"/>
      </w:pPr>
      <w:r>
        <w:separator/>
      </w:r>
    </w:p>
  </w:endnote>
  <w:endnote w:type="continuationSeparator" w:id="0">
    <w:p w14:paraId="717943FB" w14:textId="77777777" w:rsidR="007C73DB" w:rsidRDefault="007C7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8928B" w14:textId="77777777" w:rsidR="007C73DB" w:rsidRDefault="007C73DB">
      <w:pPr>
        <w:spacing w:line="240" w:lineRule="auto"/>
      </w:pPr>
      <w:r>
        <w:separator/>
      </w:r>
    </w:p>
  </w:footnote>
  <w:footnote w:type="continuationSeparator" w:id="0">
    <w:p w14:paraId="2F1DA90A" w14:textId="77777777" w:rsidR="007C73DB" w:rsidRDefault="007C73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C10B6" w14:textId="16F726D4" w:rsidR="008D35C4" w:rsidRDefault="008D35C4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249D416" w14:textId="22995614" w:rsidR="00464469" w:rsidRDefault="00FA7D2F">
    <w:pPr>
      <w:pStyle w:val="Header"/>
      <w:tabs>
        <w:tab w:val="clear" w:pos="864"/>
        <w:tab w:val="clear" w:pos="1584"/>
        <w:tab w:val="clear" w:pos="4320"/>
        <w:tab w:val="clear" w:pos="8640"/>
      </w:tabs>
      <w:ind w:right="360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457337A" wp14:editId="19626BC4">
              <wp:simplePos x="0" y="0"/>
              <wp:positionH relativeFrom="column">
                <wp:posOffset>-509731</wp:posOffset>
              </wp:positionH>
              <wp:positionV relativeFrom="paragraph">
                <wp:posOffset>277495</wp:posOffset>
              </wp:positionV>
              <wp:extent cx="381000" cy="1404620"/>
              <wp:effectExtent l="0" t="0" r="0" b="762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25CCAA" w14:textId="2817AB81" w:rsidR="00FA7D2F" w:rsidRDefault="00FA7D2F" w:rsidP="00FA7D2F">
                          <w:pPr>
                            <w:jc w:val="right"/>
                          </w:pPr>
                          <w:r>
                            <w:t>1</w:t>
                          </w:r>
                        </w:p>
                        <w:p w14:paraId="44EB4ACA" w14:textId="56457D82" w:rsidR="00FA7D2F" w:rsidRDefault="00FA7D2F" w:rsidP="00FA7D2F">
                          <w:pPr>
                            <w:jc w:val="right"/>
                          </w:pPr>
                          <w:r>
                            <w:t>2</w:t>
                          </w:r>
                        </w:p>
                        <w:p w14:paraId="747BD523" w14:textId="0282659D" w:rsidR="00FA7D2F" w:rsidRDefault="00FA7D2F" w:rsidP="00FA7D2F">
                          <w:pPr>
                            <w:jc w:val="right"/>
                          </w:pPr>
                          <w:r>
                            <w:t>3</w:t>
                          </w:r>
                        </w:p>
                        <w:p w14:paraId="41396E61" w14:textId="6E04E10B" w:rsidR="00FA7D2F" w:rsidRDefault="00FA7D2F" w:rsidP="00FA7D2F">
                          <w:pPr>
                            <w:jc w:val="right"/>
                          </w:pPr>
                          <w:r>
                            <w:t>4</w:t>
                          </w:r>
                        </w:p>
                        <w:p w14:paraId="674D33FA" w14:textId="6D5C878C" w:rsidR="00FA7D2F" w:rsidRDefault="00FA7D2F" w:rsidP="00FA7D2F">
                          <w:pPr>
                            <w:jc w:val="right"/>
                          </w:pPr>
                          <w:r>
                            <w:t>5</w:t>
                          </w:r>
                        </w:p>
                        <w:p w14:paraId="445FB889" w14:textId="0A538C1E" w:rsidR="00FA7D2F" w:rsidRDefault="00FA7D2F" w:rsidP="00FA7D2F">
                          <w:pPr>
                            <w:jc w:val="right"/>
                          </w:pPr>
                          <w:r>
                            <w:t>6</w:t>
                          </w:r>
                        </w:p>
                        <w:p w14:paraId="5AB17075" w14:textId="66660AF6" w:rsidR="00FA7D2F" w:rsidRDefault="00FA7D2F" w:rsidP="00FA7D2F">
                          <w:pPr>
                            <w:jc w:val="right"/>
                          </w:pPr>
                          <w:r>
                            <w:t>7</w:t>
                          </w:r>
                        </w:p>
                        <w:p w14:paraId="731D1124" w14:textId="6E4B3BD0" w:rsidR="00FA7D2F" w:rsidRDefault="00FA7D2F" w:rsidP="00FA7D2F">
                          <w:pPr>
                            <w:jc w:val="right"/>
                          </w:pPr>
                          <w:r>
                            <w:t>8</w:t>
                          </w:r>
                        </w:p>
                        <w:p w14:paraId="4B6433FD" w14:textId="2DCAC5BF" w:rsidR="00FA7D2F" w:rsidRDefault="00FA7D2F" w:rsidP="00FA7D2F">
                          <w:pPr>
                            <w:jc w:val="right"/>
                          </w:pPr>
                          <w:r>
                            <w:t>9</w:t>
                          </w:r>
                        </w:p>
                        <w:p w14:paraId="7AA25010" w14:textId="2FAD4D17" w:rsidR="00FA7D2F" w:rsidRDefault="00FA7D2F" w:rsidP="00FA7D2F">
                          <w:pPr>
                            <w:jc w:val="right"/>
                          </w:pPr>
                          <w:r>
                            <w:t>10</w:t>
                          </w:r>
                        </w:p>
                        <w:p w14:paraId="668DC8B1" w14:textId="7DD501A1" w:rsidR="00FA7D2F" w:rsidRDefault="00FA7D2F" w:rsidP="00FA7D2F">
                          <w:pPr>
                            <w:jc w:val="right"/>
                          </w:pPr>
                          <w:r>
                            <w:t>11</w:t>
                          </w:r>
                        </w:p>
                        <w:p w14:paraId="700BA2D1" w14:textId="7F8264F5" w:rsidR="00FA7D2F" w:rsidRDefault="00FA7D2F" w:rsidP="00FA7D2F">
                          <w:pPr>
                            <w:jc w:val="right"/>
                          </w:pPr>
                          <w:r>
                            <w:t>12</w:t>
                          </w:r>
                        </w:p>
                        <w:p w14:paraId="4A576B8E" w14:textId="2EBDFCBE" w:rsidR="00FA7D2F" w:rsidRDefault="00FA7D2F" w:rsidP="00FA7D2F">
                          <w:pPr>
                            <w:jc w:val="right"/>
                          </w:pPr>
                          <w:r>
                            <w:t>13</w:t>
                          </w:r>
                        </w:p>
                        <w:p w14:paraId="67939AF8" w14:textId="16073B5D" w:rsidR="00FA7D2F" w:rsidRDefault="00FA7D2F" w:rsidP="00FA7D2F">
                          <w:pPr>
                            <w:jc w:val="right"/>
                          </w:pPr>
                          <w:r>
                            <w:t>14</w:t>
                          </w:r>
                        </w:p>
                        <w:p w14:paraId="1C4E7483" w14:textId="76341730" w:rsidR="00FA7D2F" w:rsidRDefault="00FA7D2F" w:rsidP="00FA7D2F">
                          <w:pPr>
                            <w:jc w:val="right"/>
                          </w:pPr>
                          <w:r>
                            <w:t>15</w:t>
                          </w:r>
                        </w:p>
                        <w:p w14:paraId="36093B27" w14:textId="01A96D7C" w:rsidR="00FA7D2F" w:rsidRDefault="00FA7D2F" w:rsidP="00FA7D2F">
                          <w:pPr>
                            <w:jc w:val="right"/>
                          </w:pPr>
                          <w:r>
                            <w:t>16</w:t>
                          </w:r>
                        </w:p>
                        <w:p w14:paraId="316E96AB" w14:textId="43F28372" w:rsidR="00FA7D2F" w:rsidRDefault="00FA7D2F" w:rsidP="00FA7D2F">
                          <w:pPr>
                            <w:jc w:val="right"/>
                          </w:pPr>
                          <w:r>
                            <w:t>17</w:t>
                          </w:r>
                        </w:p>
                        <w:p w14:paraId="025CA460" w14:textId="704C92F0" w:rsidR="00FA7D2F" w:rsidRDefault="00FA7D2F" w:rsidP="00FA7D2F">
                          <w:pPr>
                            <w:jc w:val="right"/>
                          </w:pPr>
                          <w:r>
                            <w:t>18</w:t>
                          </w:r>
                        </w:p>
                        <w:p w14:paraId="430C5D51" w14:textId="7C8C1817" w:rsidR="00FA7D2F" w:rsidRDefault="00FA7D2F" w:rsidP="00FA7D2F">
                          <w:pPr>
                            <w:jc w:val="right"/>
                          </w:pPr>
                          <w:r>
                            <w:t>19</w:t>
                          </w:r>
                        </w:p>
                        <w:p w14:paraId="2368D7CE" w14:textId="12755671" w:rsidR="00FA7D2F" w:rsidRDefault="00FA7D2F" w:rsidP="00FA7D2F">
                          <w:pPr>
                            <w:jc w:val="right"/>
                          </w:pPr>
                          <w:r>
                            <w:t>20</w:t>
                          </w:r>
                        </w:p>
                        <w:p w14:paraId="2EE7178F" w14:textId="734ADDB0" w:rsidR="00FA7D2F" w:rsidRDefault="00FA7D2F" w:rsidP="00FA7D2F">
                          <w:pPr>
                            <w:jc w:val="right"/>
                          </w:pPr>
                          <w:r>
                            <w:t>21</w:t>
                          </w:r>
                        </w:p>
                        <w:p w14:paraId="7C56378A" w14:textId="1D2B9A7F" w:rsidR="00FA7D2F" w:rsidRDefault="00FA7D2F" w:rsidP="00FA7D2F">
                          <w:pPr>
                            <w:jc w:val="right"/>
                          </w:pPr>
                          <w:r>
                            <w:t>22</w:t>
                          </w:r>
                        </w:p>
                        <w:p w14:paraId="031557D1" w14:textId="06781BCE" w:rsidR="00FA7D2F" w:rsidRDefault="00FA7D2F" w:rsidP="00FA7D2F">
                          <w:pPr>
                            <w:jc w:val="right"/>
                          </w:pPr>
                          <w:r>
                            <w:t>23</w:t>
                          </w:r>
                        </w:p>
                        <w:p w14:paraId="02A1C3E2" w14:textId="767B1F5D" w:rsidR="00FA7D2F" w:rsidRDefault="00FA7D2F" w:rsidP="00FA7D2F">
                          <w:pPr>
                            <w:jc w:val="right"/>
                          </w:pPr>
                          <w:r>
                            <w:t>24</w:t>
                          </w:r>
                        </w:p>
                        <w:p w14:paraId="446BB9FE" w14:textId="6ABA4B45" w:rsidR="00FA7D2F" w:rsidRDefault="00FA7D2F" w:rsidP="00FA7D2F">
                          <w:pPr>
                            <w:jc w:val="right"/>
                          </w:pPr>
                          <w:r>
                            <w:t>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5733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0.15pt;margin-top:21.85pt;width:3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" stroked="f">
              <v:textbox style="mso-fit-shape-to-text:t">
                <w:txbxContent>
                  <w:p w14:paraId="5025CCAA" w14:textId="2817AB81" w:rsidR="00FA7D2F" w:rsidRDefault="00FA7D2F" w:rsidP="00FA7D2F">
                    <w:pPr>
                      <w:jc w:val="right"/>
                    </w:pPr>
                    <w:r>
                      <w:t>1</w:t>
                    </w:r>
                  </w:p>
                  <w:p w14:paraId="44EB4ACA" w14:textId="56457D82" w:rsidR="00FA7D2F" w:rsidRDefault="00FA7D2F" w:rsidP="00FA7D2F">
                    <w:pPr>
                      <w:jc w:val="right"/>
                    </w:pPr>
                    <w:r>
                      <w:t>2</w:t>
                    </w:r>
                  </w:p>
                  <w:p w14:paraId="747BD523" w14:textId="0282659D" w:rsidR="00FA7D2F" w:rsidRDefault="00FA7D2F" w:rsidP="00FA7D2F">
                    <w:pPr>
                      <w:jc w:val="right"/>
                    </w:pPr>
                    <w:r>
                      <w:t>3</w:t>
                    </w:r>
                  </w:p>
                  <w:p w14:paraId="41396E61" w14:textId="6E04E10B" w:rsidR="00FA7D2F" w:rsidRDefault="00FA7D2F" w:rsidP="00FA7D2F">
                    <w:pPr>
                      <w:jc w:val="right"/>
                    </w:pPr>
                    <w:r>
                      <w:t>4</w:t>
                    </w:r>
                  </w:p>
                  <w:p w14:paraId="674D33FA" w14:textId="6D5C878C" w:rsidR="00FA7D2F" w:rsidRDefault="00FA7D2F" w:rsidP="00FA7D2F">
                    <w:pPr>
                      <w:jc w:val="right"/>
                    </w:pPr>
                    <w:r>
                      <w:t>5</w:t>
                    </w:r>
                  </w:p>
                  <w:p w14:paraId="445FB889" w14:textId="0A538C1E" w:rsidR="00FA7D2F" w:rsidRDefault="00FA7D2F" w:rsidP="00FA7D2F">
                    <w:pPr>
                      <w:jc w:val="right"/>
                    </w:pPr>
                    <w:r>
                      <w:t>6</w:t>
                    </w:r>
                  </w:p>
                  <w:p w14:paraId="5AB17075" w14:textId="66660AF6" w:rsidR="00FA7D2F" w:rsidRDefault="00FA7D2F" w:rsidP="00FA7D2F">
                    <w:pPr>
                      <w:jc w:val="right"/>
                    </w:pPr>
                    <w:r>
                      <w:t>7</w:t>
                    </w:r>
                  </w:p>
                  <w:p w14:paraId="731D1124" w14:textId="6E4B3BD0" w:rsidR="00FA7D2F" w:rsidRDefault="00FA7D2F" w:rsidP="00FA7D2F">
                    <w:pPr>
                      <w:jc w:val="right"/>
                    </w:pPr>
                    <w:r>
                      <w:t>8</w:t>
                    </w:r>
                  </w:p>
                  <w:p w14:paraId="4B6433FD" w14:textId="2DCAC5BF" w:rsidR="00FA7D2F" w:rsidRDefault="00FA7D2F" w:rsidP="00FA7D2F">
                    <w:pPr>
                      <w:jc w:val="right"/>
                    </w:pPr>
                    <w:r>
                      <w:t>9</w:t>
                    </w:r>
                  </w:p>
                  <w:p w14:paraId="7AA25010" w14:textId="2FAD4D17" w:rsidR="00FA7D2F" w:rsidRDefault="00FA7D2F" w:rsidP="00FA7D2F">
                    <w:pPr>
                      <w:jc w:val="right"/>
                    </w:pPr>
                    <w:r>
                      <w:t>10</w:t>
                    </w:r>
                  </w:p>
                  <w:p w14:paraId="668DC8B1" w14:textId="7DD501A1" w:rsidR="00FA7D2F" w:rsidRDefault="00FA7D2F" w:rsidP="00FA7D2F">
                    <w:pPr>
                      <w:jc w:val="right"/>
                    </w:pPr>
                    <w:r>
                      <w:t>11</w:t>
                    </w:r>
                  </w:p>
                  <w:p w14:paraId="700BA2D1" w14:textId="7F8264F5" w:rsidR="00FA7D2F" w:rsidRDefault="00FA7D2F" w:rsidP="00FA7D2F">
                    <w:pPr>
                      <w:jc w:val="right"/>
                    </w:pPr>
                    <w:r>
                      <w:t>12</w:t>
                    </w:r>
                  </w:p>
                  <w:p w14:paraId="4A576B8E" w14:textId="2EBDFCBE" w:rsidR="00FA7D2F" w:rsidRDefault="00FA7D2F" w:rsidP="00FA7D2F">
                    <w:pPr>
                      <w:jc w:val="right"/>
                    </w:pPr>
                    <w:r>
                      <w:t>13</w:t>
                    </w:r>
                  </w:p>
                  <w:p w14:paraId="67939AF8" w14:textId="16073B5D" w:rsidR="00FA7D2F" w:rsidRDefault="00FA7D2F" w:rsidP="00FA7D2F">
                    <w:pPr>
                      <w:jc w:val="right"/>
                    </w:pPr>
                    <w:r>
                      <w:t>14</w:t>
                    </w:r>
                  </w:p>
                  <w:p w14:paraId="1C4E7483" w14:textId="76341730" w:rsidR="00FA7D2F" w:rsidRDefault="00FA7D2F" w:rsidP="00FA7D2F">
                    <w:pPr>
                      <w:jc w:val="right"/>
                    </w:pPr>
                    <w:r>
                      <w:t>15</w:t>
                    </w:r>
                  </w:p>
                  <w:p w14:paraId="36093B27" w14:textId="01A96D7C" w:rsidR="00FA7D2F" w:rsidRDefault="00FA7D2F" w:rsidP="00FA7D2F">
                    <w:pPr>
                      <w:jc w:val="right"/>
                    </w:pPr>
                    <w:r>
                      <w:t>16</w:t>
                    </w:r>
                  </w:p>
                  <w:p w14:paraId="316E96AB" w14:textId="43F28372" w:rsidR="00FA7D2F" w:rsidRDefault="00FA7D2F" w:rsidP="00FA7D2F">
                    <w:pPr>
                      <w:jc w:val="right"/>
                    </w:pPr>
                    <w:r>
                      <w:t>17</w:t>
                    </w:r>
                  </w:p>
                  <w:p w14:paraId="025CA460" w14:textId="704C92F0" w:rsidR="00FA7D2F" w:rsidRDefault="00FA7D2F" w:rsidP="00FA7D2F">
                    <w:pPr>
                      <w:jc w:val="right"/>
                    </w:pPr>
                    <w:r>
                      <w:t>18</w:t>
                    </w:r>
                  </w:p>
                  <w:p w14:paraId="430C5D51" w14:textId="7C8C1817" w:rsidR="00FA7D2F" w:rsidRDefault="00FA7D2F" w:rsidP="00FA7D2F">
                    <w:pPr>
                      <w:jc w:val="right"/>
                    </w:pPr>
                    <w:r>
                      <w:t>19</w:t>
                    </w:r>
                  </w:p>
                  <w:p w14:paraId="2368D7CE" w14:textId="12755671" w:rsidR="00FA7D2F" w:rsidRDefault="00FA7D2F" w:rsidP="00FA7D2F">
                    <w:pPr>
                      <w:jc w:val="right"/>
                    </w:pPr>
                    <w:r>
                      <w:t>20</w:t>
                    </w:r>
                  </w:p>
                  <w:p w14:paraId="2EE7178F" w14:textId="734ADDB0" w:rsidR="00FA7D2F" w:rsidRDefault="00FA7D2F" w:rsidP="00FA7D2F">
                    <w:pPr>
                      <w:jc w:val="right"/>
                    </w:pPr>
                    <w:r>
                      <w:t>21</w:t>
                    </w:r>
                  </w:p>
                  <w:p w14:paraId="7C56378A" w14:textId="1D2B9A7F" w:rsidR="00FA7D2F" w:rsidRDefault="00FA7D2F" w:rsidP="00FA7D2F">
                    <w:pPr>
                      <w:jc w:val="right"/>
                    </w:pPr>
                    <w:r>
                      <w:t>22</w:t>
                    </w:r>
                  </w:p>
                  <w:p w14:paraId="031557D1" w14:textId="06781BCE" w:rsidR="00FA7D2F" w:rsidRDefault="00FA7D2F" w:rsidP="00FA7D2F">
                    <w:pPr>
                      <w:jc w:val="right"/>
                    </w:pPr>
                    <w:r>
                      <w:t>23</w:t>
                    </w:r>
                  </w:p>
                  <w:p w14:paraId="02A1C3E2" w14:textId="767B1F5D" w:rsidR="00FA7D2F" w:rsidRDefault="00FA7D2F" w:rsidP="00FA7D2F">
                    <w:pPr>
                      <w:jc w:val="right"/>
                    </w:pPr>
                    <w:r>
                      <w:t>24</w:t>
                    </w:r>
                  </w:p>
                  <w:p w14:paraId="446BB9FE" w14:textId="6ABA4B45" w:rsidR="00FA7D2F" w:rsidRDefault="00FA7D2F" w:rsidP="00FA7D2F">
                    <w:pPr>
                      <w:jc w:val="right"/>
                    </w:pPr>
                    <w:r>
                      <w:t>25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0C7F6" w14:textId="1FA99F4B" w:rsidR="00DF6C84" w:rsidRDefault="008D35C4" w:rsidP="008F09C8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3CDA0" w14:textId="77777777" w:rsidR="007513EE" w:rsidRDefault="007513E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4244DB7" w14:textId="77777777" w:rsidR="007513EE" w:rsidRDefault="007513E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078B7" w14:textId="77777777" w:rsidR="005E7EDF" w:rsidRDefault="005E7EDF" w:rsidP="009A4742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0"/>
    <w:docVar w:name="CaptionBoxStyle" w:val="4"/>
    <w:docVar w:name="CourtAlignment" w:val="0"/>
    <w:docVar w:name="CourtName" w:val="~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5"/>
    <w:docVar w:name="PageNumsInFtr" w:val="-1"/>
    <w:docVar w:name="RightBorderStyle" w:val="1"/>
    <w:docVar w:name="SigBlkYes" w:val="0"/>
    <w:docVar w:name="SignWith" w:val=" "/>
    <w:docVar w:name="SummaryInFtr" w:val="0"/>
  </w:docVars>
  <w:rsids>
    <w:rsidRoot w:val="008F09C8"/>
    <w:rsid w:val="00015ACA"/>
    <w:rsid w:val="00034904"/>
    <w:rsid w:val="000520EA"/>
    <w:rsid w:val="00061762"/>
    <w:rsid w:val="000751E8"/>
    <w:rsid w:val="00085DDB"/>
    <w:rsid w:val="000B0D37"/>
    <w:rsid w:val="000D79D1"/>
    <w:rsid w:val="000F02C2"/>
    <w:rsid w:val="000F0E87"/>
    <w:rsid w:val="0011589E"/>
    <w:rsid w:val="0011679C"/>
    <w:rsid w:val="001449E8"/>
    <w:rsid w:val="00165ECE"/>
    <w:rsid w:val="00170EC7"/>
    <w:rsid w:val="001753F4"/>
    <w:rsid w:val="00187174"/>
    <w:rsid w:val="001A1995"/>
    <w:rsid w:val="00200E19"/>
    <w:rsid w:val="0022268B"/>
    <w:rsid w:val="002660DA"/>
    <w:rsid w:val="0029578E"/>
    <w:rsid w:val="002C41F6"/>
    <w:rsid w:val="002C76D9"/>
    <w:rsid w:val="002D140D"/>
    <w:rsid w:val="002E57E9"/>
    <w:rsid w:val="002E7261"/>
    <w:rsid w:val="002F3127"/>
    <w:rsid w:val="00332827"/>
    <w:rsid w:val="00347F80"/>
    <w:rsid w:val="00355024"/>
    <w:rsid w:val="00383FA9"/>
    <w:rsid w:val="003C15C4"/>
    <w:rsid w:val="003E4E8E"/>
    <w:rsid w:val="003E69CD"/>
    <w:rsid w:val="004209C8"/>
    <w:rsid w:val="00430C52"/>
    <w:rsid w:val="004637ED"/>
    <w:rsid w:val="00464469"/>
    <w:rsid w:val="0048302F"/>
    <w:rsid w:val="004C520B"/>
    <w:rsid w:val="004C5904"/>
    <w:rsid w:val="00507027"/>
    <w:rsid w:val="0054094B"/>
    <w:rsid w:val="005B16BD"/>
    <w:rsid w:val="005B2690"/>
    <w:rsid w:val="005D3873"/>
    <w:rsid w:val="005E7EDF"/>
    <w:rsid w:val="00607A13"/>
    <w:rsid w:val="00607A39"/>
    <w:rsid w:val="00611710"/>
    <w:rsid w:val="00615920"/>
    <w:rsid w:val="0064152E"/>
    <w:rsid w:val="006800A0"/>
    <w:rsid w:val="006934B8"/>
    <w:rsid w:val="007261AC"/>
    <w:rsid w:val="00745388"/>
    <w:rsid w:val="00746EA2"/>
    <w:rsid w:val="007513EE"/>
    <w:rsid w:val="007C53A3"/>
    <w:rsid w:val="007C73DB"/>
    <w:rsid w:val="007E0325"/>
    <w:rsid w:val="00814789"/>
    <w:rsid w:val="00825E32"/>
    <w:rsid w:val="00834631"/>
    <w:rsid w:val="0086633E"/>
    <w:rsid w:val="008879FC"/>
    <w:rsid w:val="008D1E99"/>
    <w:rsid w:val="008D35C4"/>
    <w:rsid w:val="008E653A"/>
    <w:rsid w:val="008F09C8"/>
    <w:rsid w:val="00923588"/>
    <w:rsid w:val="0093565F"/>
    <w:rsid w:val="00940A10"/>
    <w:rsid w:val="00943543"/>
    <w:rsid w:val="00964B62"/>
    <w:rsid w:val="00980BBF"/>
    <w:rsid w:val="009A0A0E"/>
    <w:rsid w:val="009A2240"/>
    <w:rsid w:val="009A4742"/>
    <w:rsid w:val="009D1FC9"/>
    <w:rsid w:val="009D4F42"/>
    <w:rsid w:val="009D6BAB"/>
    <w:rsid w:val="00A50476"/>
    <w:rsid w:val="00A53CE2"/>
    <w:rsid w:val="00A63463"/>
    <w:rsid w:val="00A741C0"/>
    <w:rsid w:val="00AD1824"/>
    <w:rsid w:val="00AF786E"/>
    <w:rsid w:val="00B12CF7"/>
    <w:rsid w:val="00B55F33"/>
    <w:rsid w:val="00B600A2"/>
    <w:rsid w:val="00B656DC"/>
    <w:rsid w:val="00BB3E72"/>
    <w:rsid w:val="00BB794D"/>
    <w:rsid w:val="00C44631"/>
    <w:rsid w:val="00C53FFF"/>
    <w:rsid w:val="00CE0312"/>
    <w:rsid w:val="00CE4759"/>
    <w:rsid w:val="00D20D32"/>
    <w:rsid w:val="00D536BA"/>
    <w:rsid w:val="00D901E3"/>
    <w:rsid w:val="00D908BA"/>
    <w:rsid w:val="00DD59F0"/>
    <w:rsid w:val="00DF6C84"/>
    <w:rsid w:val="00E00859"/>
    <w:rsid w:val="00E21A9B"/>
    <w:rsid w:val="00E24AA9"/>
    <w:rsid w:val="00E27FB7"/>
    <w:rsid w:val="00E548A9"/>
    <w:rsid w:val="00E556EA"/>
    <w:rsid w:val="00E70D8C"/>
    <w:rsid w:val="00EB69BE"/>
    <w:rsid w:val="00ED09A5"/>
    <w:rsid w:val="00ED36CB"/>
    <w:rsid w:val="00EF05D7"/>
    <w:rsid w:val="00F15DD3"/>
    <w:rsid w:val="00F44B62"/>
    <w:rsid w:val="00F75F46"/>
    <w:rsid w:val="00FA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60E1D"/>
  <w15:chartTrackingRefBased/>
  <w15:docId w15:val="{F4060D19-F6E5-4950-A974-1A1FF60C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312"/>
    <w:pPr>
      <w:tabs>
        <w:tab w:val="left" w:pos="864"/>
        <w:tab w:val="left" w:pos="1584"/>
        <w:tab w:val="left" w:pos="4320"/>
      </w:tabs>
      <w:spacing w:line="508" w:lineRule="exact"/>
    </w:pPr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ingleSpacing">
    <w:name w:val="Single Spacing"/>
    <w:basedOn w:val="Normal"/>
    <w:pPr>
      <w:spacing w:line="254" w:lineRule="exact"/>
    </w:pPr>
  </w:style>
  <w:style w:type="paragraph" w:customStyle="1" w:styleId="15Spacing">
    <w:name w:val="1.5 Spacing"/>
    <w:basedOn w:val="Normal"/>
    <w:pPr>
      <w:spacing w:line="381" w:lineRule="exact"/>
    </w:pPr>
  </w:style>
  <w:style w:type="paragraph" w:customStyle="1" w:styleId="DoubleSpacing">
    <w:name w:val="Double Spacing"/>
    <w:basedOn w:val="Normal"/>
  </w:style>
  <w:style w:type="paragraph" w:customStyle="1" w:styleId="AttorneyName">
    <w:name w:val="Attorney Name"/>
    <w:basedOn w:val="SingleSpacing"/>
  </w:style>
  <w:style w:type="paragraph" w:customStyle="1" w:styleId="FirmName">
    <w:name w:val="Firm Name"/>
    <w:basedOn w:val="SingleSpacing"/>
    <w:pPr>
      <w:jc w:val="center"/>
    </w:pPr>
  </w:style>
  <w:style w:type="paragraph" w:customStyle="1" w:styleId="SignatureBlock">
    <w:name w:val="Signature Block"/>
    <w:basedOn w:val="SingleSpacing"/>
    <w:pPr>
      <w:ind w:left="5760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ind w:right="36"/>
    </w:pPr>
  </w:style>
  <w:style w:type="character" w:styleId="PageNumber">
    <w:name w:val="page number"/>
    <w:basedOn w:val="DefaultParagraphFont"/>
    <w:semiHidden/>
  </w:style>
  <w:style w:type="character" w:customStyle="1" w:styleId="FooterChar">
    <w:name w:val="Footer Char"/>
    <w:link w:val="Footer"/>
    <w:uiPriority w:val="99"/>
    <w:rsid w:val="00980BBF"/>
    <w:rPr>
      <w:rFonts w:ascii="Courier New" w:hAnsi="Courier New"/>
      <w:sz w:val="24"/>
    </w:rPr>
  </w:style>
  <w:style w:type="character" w:customStyle="1" w:styleId="HeaderChar">
    <w:name w:val="Header Char"/>
    <w:link w:val="Header"/>
    <w:uiPriority w:val="99"/>
    <w:rsid w:val="00AF786E"/>
    <w:rPr>
      <w:rFonts w:ascii="Courier New" w:hAnsi="Courier New"/>
      <w:sz w:val="24"/>
    </w:rPr>
  </w:style>
  <w:style w:type="paragraph" w:customStyle="1" w:styleId="CBByLine">
    <w:name w:val="CB ByLine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customStyle="1" w:styleId="CBColloquy">
    <w:name w:val="CB Colloquy"/>
    <w:basedOn w:val="Normal"/>
    <w:next w:val="Normal"/>
    <w:qFormat/>
    <w:rsid w:val="00E24AA9"/>
    <w:pPr>
      <w:widowControl w:val="0"/>
      <w:tabs>
        <w:tab w:val="clear" w:pos="864"/>
        <w:tab w:val="clear" w:pos="1584"/>
        <w:tab w:val="clear" w:pos="4320"/>
      </w:tabs>
      <w:ind w:left="720" w:firstLine="720"/>
    </w:pPr>
    <w:rPr>
      <w:rFonts w:eastAsia="Calibri"/>
      <w:szCs w:val="24"/>
    </w:rPr>
  </w:style>
  <w:style w:type="paragraph" w:customStyle="1" w:styleId="CBParenthetical">
    <w:name w:val="CB Parenthetical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ind w:firstLine="1440"/>
    </w:pPr>
    <w:rPr>
      <w:rFonts w:eastAsia="Calibri"/>
      <w:szCs w:val="24"/>
    </w:rPr>
  </w:style>
  <w:style w:type="paragraph" w:customStyle="1" w:styleId="CBQuestion">
    <w:name w:val="CB Question"/>
    <w:basedOn w:val="Normal"/>
    <w:next w:val="Normal"/>
    <w:qFormat/>
    <w:rsid w:val="00B55F33"/>
    <w:pPr>
      <w:widowControl w:val="0"/>
      <w:tabs>
        <w:tab w:val="clear" w:pos="864"/>
        <w:tab w:val="clear" w:pos="1584"/>
        <w:tab w:val="clear" w:pos="4320"/>
      </w:tabs>
      <w:ind w:firstLine="720"/>
    </w:pPr>
    <w:rPr>
      <w:rFonts w:eastAsia="Calibri"/>
      <w:b/>
      <w:szCs w:val="24"/>
    </w:rPr>
  </w:style>
  <w:style w:type="paragraph" w:customStyle="1" w:styleId="MTSNormal">
    <w:name w:val="MTSNormal"/>
    <w:basedOn w:val="Normal"/>
    <w:qFormat/>
    <w:rsid w:val="00A63463"/>
    <w:pPr>
      <w:widowControl w:val="0"/>
      <w:tabs>
        <w:tab w:val="clear" w:pos="864"/>
        <w:tab w:val="clear" w:pos="1584"/>
        <w:tab w:val="clear" w:pos="4320"/>
      </w:tabs>
    </w:pPr>
    <w:rPr>
      <w:szCs w:val="24"/>
    </w:rPr>
  </w:style>
  <w:style w:type="paragraph" w:customStyle="1" w:styleId="CBCenteredHeading">
    <w:name w:val="CB Centered Heading"/>
    <w:basedOn w:val="Normal"/>
    <w:next w:val="Normal"/>
    <w:qFormat/>
    <w:rsid w:val="00A63463"/>
    <w:pPr>
      <w:widowControl w:val="0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table" w:styleId="TableGrid">
    <w:name w:val="Table Grid"/>
    <w:basedOn w:val="TableNormal"/>
    <w:uiPriority w:val="39"/>
    <w:rsid w:val="000D7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D59F0"/>
  </w:style>
  <w:style w:type="paragraph" w:styleId="HTMLPreformatted">
    <w:name w:val="HTML Preformatted"/>
    <w:basedOn w:val="Normal"/>
    <w:link w:val="HTMLPreformattedChar"/>
    <w:uiPriority w:val="99"/>
    <w:unhideWhenUsed/>
    <w:rsid w:val="00834631"/>
    <w:pPr>
      <w:tabs>
        <w:tab w:val="clear" w:pos="864"/>
        <w:tab w:val="clear" w:pos="1584"/>
        <w:tab w:val="clear" w:pos="43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834631"/>
    <w:rPr>
      <w:rFonts w:ascii="Courier New" w:hAnsi="Courier New" w:cs="Courier New"/>
    </w:rPr>
  </w:style>
  <w:style w:type="paragraph" w:customStyle="1" w:styleId="CBAnswer">
    <w:name w:val="CB Answer"/>
    <w:basedOn w:val="Normal"/>
    <w:next w:val="Normal"/>
    <w:qFormat/>
    <w:rsid w:val="00B55F33"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esle\OneDrive\Client%20Templates\Chynna%20Barbosa\Video%20Depo%20Chynna%20Barbos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Video Depo Chynna Barbosa</Template>
  <TotalTime>2</TotalTime>
  <Pages>10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Pleading</vt:lpstr>
    </vt:vector>
  </TitlesOfParts>
  <Company>Hewlett-Packard Company</Company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Pleading</dc:title>
  <dc:subject/>
  <dc:creator>Wesley Herold</dc:creator>
  <cp:keywords/>
  <cp:lastModifiedBy>Chynna Barbosa</cp:lastModifiedBy>
  <cp:revision>2</cp:revision>
  <cp:lastPrinted>1900-01-01T05:00:00Z</cp:lastPrinted>
  <dcterms:created xsi:type="dcterms:W3CDTF">2023-07-04T21:51:00Z</dcterms:created>
  <dcterms:modified xsi:type="dcterms:W3CDTF">2023-07-04T21:51:00Z</dcterms:modified>
</cp:coreProperties>
</file>